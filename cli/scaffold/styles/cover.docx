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F1A80" w14:textId="77777777" w:rsidR="006833EB" w:rsidRDefault="006833EB" w:rsidP="006833EB">
      <w:pPr>
        <w:pStyle w:val="Hidden"/>
        <w:framePr w:wrap="around"/>
      </w:pPr>
      <w:r>
        <w:t>Cove</w:t>
      </w:r>
      <w:r w:rsidR="00E718C2">
        <w:t>r Page</w:t>
      </w:r>
    </w:p>
    <w:tbl>
      <w:tblPr>
        <w:tblpPr w:leftFromText="180" w:rightFromText="180" w:vertAnchor="text" w:tblpY="1"/>
        <w:tblOverlap w:val="never"/>
        <w:tblW w:w="9071" w:type="dxa"/>
        <w:tblCellMar>
          <w:left w:w="0" w:type="dxa"/>
          <w:right w:w="0" w:type="dxa"/>
        </w:tblCellMar>
        <w:tblLook w:val="04A0" w:firstRow="1" w:lastRow="0" w:firstColumn="1" w:lastColumn="0" w:noHBand="0" w:noVBand="1"/>
      </w:tblPr>
      <w:tblGrid>
        <w:gridCol w:w="8220"/>
        <w:gridCol w:w="851"/>
      </w:tblGrid>
      <w:tr w:rsidR="00F452B3" w:rsidRPr="009414AD" w14:paraId="73437A6A" w14:textId="77777777" w:rsidTr="0019020A">
        <w:trPr>
          <w:gridAfter w:val="1"/>
          <w:wAfter w:w="851" w:type="dxa"/>
          <w:cantSplit/>
          <w:trHeight w:val="5159"/>
        </w:trPr>
        <w:tc>
          <w:tcPr>
            <w:tcW w:w="8220" w:type="dxa"/>
            <w:tcMar>
              <w:top w:w="1701" w:type="dxa"/>
            </w:tcMar>
          </w:tcPr>
          <w:p w14:paraId="1358AC8B" w14:textId="77777777" w:rsidR="000407AA" w:rsidRDefault="000407AA" w:rsidP="0019020A">
            <w:pPr>
              <w:pStyle w:val="InsideCoverConfi"/>
            </w:pPr>
            <w:r>
              <w:fldChar w:fldCharType="begin">
                <w:ffData>
                  <w:name w:val=""/>
                  <w:enabled/>
                  <w:calcOnExit w:val="0"/>
                  <w:textInput>
                    <w:default w:val="Add document status/type or delete"/>
                  </w:textInput>
                </w:ffData>
              </w:fldChar>
            </w:r>
            <w:r>
              <w:instrText xml:space="preserve"> FORMTEXT </w:instrText>
            </w:r>
            <w:r>
              <w:fldChar w:fldCharType="separate"/>
            </w:r>
            <w:r>
              <w:rPr>
                <w:noProof/>
              </w:rPr>
              <w:t>Add document status/type or delete</w:t>
            </w:r>
            <w:r>
              <w:fldChar w:fldCharType="end"/>
            </w:r>
          </w:p>
          <w:p w14:paraId="4BE016B4" w14:textId="77777777" w:rsidR="00BA6BF9" w:rsidRDefault="009D185A" w:rsidP="0019020A">
            <w:pPr>
              <w:pStyle w:val="CoverTitle"/>
            </w:pPr>
            <w:r>
              <w:fldChar w:fldCharType="begin">
                <w:ffData>
                  <w:name w:val=""/>
                  <w:enabled/>
                  <w:calcOnExit w:val="0"/>
                  <w:textInput>
                    <w:default w:val="Add title"/>
                  </w:textInput>
                </w:ffData>
              </w:fldChar>
            </w:r>
            <w:r>
              <w:instrText xml:space="preserve"> FORMTEXT </w:instrText>
            </w:r>
            <w:r>
              <w:fldChar w:fldCharType="separate"/>
            </w:r>
            <w:r w:rsidR="00677405">
              <w:rPr>
                <w:noProof/>
              </w:rPr>
              <w:t>Add title</w:t>
            </w:r>
            <w:r>
              <w:fldChar w:fldCharType="end"/>
            </w:r>
          </w:p>
          <w:tbl>
            <w:tblPr>
              <w:tblW w:w="0" w:type="auto"/>
              <w:tblCellMar>
                <w:left w:w="0" w:type="dxa"/>
                <w:right w:w="85" w:type="dxa"/>
              </w:tblCellMar>
              <w:tblLook w:val="04A0" w:firstRow="1" w:lastRow="0" w:firstColumn="1" w:lastColumn="0" w:noHBand="0" w:noVBand="1"/>
            </w:tblPr>
            <w:tblGrid>
              <w:gridCol w:w="2033"/>
              <w:gridCol w:w="2260"/>
              <w:gridCol w:w="2153"/>
            </w:tblGrid>
            <w:tr w:rsidR="00F452B3" w14:paraId="0085EE1B" w14:textId="77777777" w:rsidTr="008570EC">
              <w:trPr>
                <w:cantSplit/>
              </w:trPr>
              <w:tc>
                <w:tcPr>
                  <w:tcW w:w="0" w:type="auto"/>
                </w:tcPr>
                <w:p w14:paraId="6ED3D8CB" w14:textId="77777777" w:rsidR="00F452B3" w:rsidRDefault="009D185A" w:rsidP="00492C55">
                  <w:pPr>
                    <w:pStyle w:val="CoverProject"/>
                    <w:framePr w:hSpace="180" w:wrap="around" w:vAnchor="text" w:hAnchor="text" w:y="1"/>
                    <w:suppressOverlap/>
                  </w:pPr>
                  <w:r>
                    <w:fldChar w:fldCharType="begin">
                      <w:ffData>
                        <w:name w:val=""/>
                        <w:enabled/>
                        <w:calcOnExit w:val="0"/>
                        <w:textInput>
                          <w:default w:val="Add project name"/>
                        </w:textInput>
                      </w:ffData>
                    </w:fldChar>
                  </w:r>
                  <w:r>
                    <w:instrText xml:space="preserve"> FORMTEXT </w:instrText>
                  </w:r>
                  <w:r>
                    <w:fldChar w:fldCharType="separate"/>
                  </w:r>
                  <w:r w:rsidR="00677405">
                    <w:rPr>
                      <w:noProof/>
                    </w:rPr>
                    <w:t>Add project name</w:t>
                  </w:r>
                  <w:r>
                    <w:fldChar w:fldCharType="end"/>
                  </w:r>
                  <w:r w:rsidR="00ED3218">
                    <w:t>,</w:t>
                  </w:r>
                </w:p>
              </w:tc>
              <w:tc>
                <w:tcPr>
                  <w:tcW w:w="0" w:type="auto"/>
                </w:tcPr>
                <w:p w14:paraId="5030E90B" w14:textId="77777777" w:rsidR="00F452B3" w:rsidRDefault="009D185A" w:rsidP="00492C55">
                  <w:pPr>
                    <w:pStyle w:val="CoverLocation"/>
                    <w:framePr w:hSpace="180" w:wrap="around" w:vAnchor="text" w:hAnchor="text" w:y="1"/>
                    <w:suppressOverlap/>
                  </w:pPr>
                  <w:r>
                    <w:fldChar w:fldCharType="begin">
                      <w:ffData>
                        <w:name w:val=""/>
                        <w:enabled/>
                        <w:calcOnExit w:val="0"/>
                        <w:textInput>
                          <w:default w:val="Add project location"/>
                        </w:textInput>
                      </w:ffData>
                    </w:fldChar>
                  </w:r>
                  <w:r>
                    <w:instrText xml:space="preserve"> FORMTEXT </w:instrText>
                  </w:r>
                  <w:r>
                    <w:fldChar w:fldCharType="separate"/>
                  </w:r>
                  <w:r w:rsidR="00677405">
                    <w:rPr>
                      <w:noProof/>
                    </w:rPr>
                    <w:t>Add project location</w:t>
                  </w:r>
                  <w:r>
                    <w:fldChar w:fldCharType="end"/>
                  </w:r>
                  <w:r w:rsidR="00ED3218">
                    <w:t>,</w:t>
                  </w:r>
                </w:p>
              </w:tc>
              <w:tc>
                <w:tcPr>
                  <w:tcW w:w="0" w:type="auto"/>
                </w:tcPr>
                <w:p w14:paraId="7F692A3A" w14:textId="77777777" w:rsidR="00F452B3" w:rsidRDefault="009D185A" w:rsidP="00492C55">
                  <w:pPr>
                    <w:pStyle w:val="CoverCountry"/>
                    <w:framePr w:hSpace="180" w:wrap="around" w:vAnchor="text" w:hAnchor="text" w:y="1"/>
                    <w:suppressOverlap/>
                  </w:pPr>
                  <w:r>
                    <w:fldChar w:fldCharType="begin">
                      <w:ffData>
                        <w:name w:val=""/>
                        <w:enabled/>
                        <w:calcOnExit w:val="0"/>
                        <w:textInput>
                          <w:default w:val="Add project country"/>
                        </w:textInput>
                      </w:ffData>
                    </w:fldChar>
                  </w:r>
                  <w:r>
                    <w:instrText xml:space="preserve"> FORMTEXT </w:instrText>
                  </w:r>
                  <w:r>
                    <w:fldChar w:fldCharType="separate"/>
                  </w:r>
                  <w:r w:rsidR="00677405">
                    <w:rPr>
                      <w:noProof/>
                    </w:rPr>
                    <w:t>Add project country</w:t>
                  </w:r>
                  <w:r>
                    <w:fldChar w:fldCharType="end"/>
                  </w:r>
                </w:p>
              </w:tc>
            </w:tr>
          </w:tbl>
          <w:p w14:paraId="2D0C3F07" w14:textId="77777777" w:rsidR="00F452B3" w:rsidRDefault="00F452B3" w:rsidP="0019020A">
            <w:pPr>
              <w:pStyle w:val="Spacer"/>
            </w:pPr>
          </w:p>
          <w:tbl>
            <w:tblPr>
              <w:tblW w:w="0" w:type="auto"/>
              <w:tblCellMar>
                <w:left w:w="0" w:type="dxa"/>
                <w:right w:w="85" w:type="dxa"/>
              </w:tblCellMar>
              <w:tblLook w:val="04A0" w:firstRow="1" w:lastRow="0" w:firstColumn="1" w:lastColumn="0" w:noHBand="0" w:noVBand="1"/>
            </w:tblPr>
            <w:tblGrid>
              <w:gridCol w:w="1807"/>
            </w:tblGrid>
            <w:tr w:rsidR="00F452B3" w:rsidRPr="00235868" w14:paraId="65FA197A" w14:textId="77777777" w:rsidTr="008570EC">
              <w:trPr>
                <w:cantSplit/>
              </w:trPr>
              <w:tc>
                <w:tcPr>
                  <w:tcW w:w="0" w:type="auto"/>
                </w:tcPr>
                <w:p w14:paraId="49DAB261" w14:textId="77777777" w:rsidR="00F452B3" w:rsidRPr="00235868" w:rsidRDefault="009D185A" w:rsidP="00492C55">
                  <w:pPr>
                    <w:pStyle w:val="CoverClient"/>
                    <w:framePr w:hSpace="180" w:wrap="around" w:vAnchor="text" w:hAnchor="text" w:y="1"/>
                    <w:suppressOverlap/>
                  </w:pPr>
                  <w:r>
                    <w:fldChar w:fldCharType="begin">
                      <w:ffData>
                        <w:name w:val=""/>
                        <w:enabled/>
                        <w:calcOnExit w:val="0"/>
                        <w:textInput>
                          <w:default w:val="Add client name"/>
                        </w:textInput>
                      </w:ffData>
                    </w:fldChar>
                  </w:r>
                  <w:r>
                    <w:instrText xml:space="preserve"> FORMTEXT </w:instrText>
                  </w:r>
                  <w:r>
                    <w:fldChar w:fldCharType="separate"/>
                  </w:r>
                  <w:r w:rsidR="00677405">
                    <w:rPr>
                      <w:noProof/>
                    </w:rPr>
                    <w:t>Add client name</w:t>
                  </w:r>
                  <w:r>
                    <w:fldChar w:fldCharType="end"/>
                  </w:r>
                </w:p>
              </w:tc>
            </w:tr>
          </w:tbl>
          <w:p w14:paraId="46B04492" w14:textId="77777777" w:rsidR="00F452B3" w:rsidRPr="009414AD" w:rsidRDefault="00F452B3" w:rsidP="0019020A">
            <w:pPr>
              <w:pStyle w:val="NoSpacing"/>
            </w:pPr>
          </w:p>
        </w:tc>
      </w:tr>
      <w:tr w:rsidR="00A65BF4" w:rsidRPr="00E83B6E" w14:paraId="13DD6BB3" w14:textId="77777777" w:rsidTr="0019020A">
        <w:trPr>
          <w:cantSplit/>
          <w:trHeight w:hRule="exact" w:val="5102"/>
        </w:trPr>
        <w:tc>
          <w:tcPr>
            <w:tcW w:w="9071" w:type="dxa"/>
            <w:gridSpan w:val="2"/>
          </w:tcPr>
          <w:p w14:paraId="7EBC2B7E" w14:textId="77777777" w:rsidR="00B7403B" w:rsidRPr="00E83B6E" w:rsidRDefault="00E87ED4" w:rsidP="0019020A">
            <w:pPr>
              <w:pStyle w:val="NoSpacing"/>
            </w:pPr>
            <w:r>
              <w:fldChar w:fldCharType="begin"/>
            </w:r>
            <w:r>
              <w:instrText xml:space="preserve"> MACROBUTTON  InsertPicture Double-click to add image </w:instrText>
            </w:r>
            <w:r>
              <w:fldChar w:fldCharType="end"/>
            </w:r>
          </w:p>
        </w:tc>
      </w:tr>
      <w:tr w:rsidR="00381049" w14:paraId="269ECD87" w14:textId="77777777" w:rsidTr="0019020A">
        <w:trPr>
          <w:gridAfter w:val="1"/>
          <w:wAfter w:w="851" w:type="dxa"/>
          <w:cantSplit/>
          <w:trHeight w:hRule="exact" w:val="850"/>
        </w:trPr>
        <w:tc>
          <w:tcPr>
            <w:tcW w:w="8220" w:type="dxa"/>
            <w:vAlign w:val="bottom"/>
          </w:tcPr>
          <w:tbl>
            <w:tblPr>
              <w:tblW w:w="0" w:type="auto"/>
              <w:tblCellMar>
                <w:left w:w="0" w:type="dxa"/>
                <w:right w:w="0" w:type="dxa"/>
              </w:tblCellMar>
              <w:tblLook w:val="04A0" w:firstRow="1" w:lastRow="0" w:firstColumn="1" w:lastColumn="0" w:noHBand="0" w:noVBand="1"/>
            </w:tblPr>
            <w:tblGrid>
              <w:gridCol w:w="1779"/>
              <w:gridCol w:w="334"/>
              <w:gridCol w:w="1746"/>
              <w:gridCol w:w="334"/>
              <w:gridCol w:w="801"/>
              <w:gridCol w:w="858"/>
            </w:tblGrid>
            <w:tr w:rsidR="00FE3831" w14:paraId="1299D1E9" w14:textId="77777777" w:rsidTr="000C3B7F">
              <w:trPr>
                <w:trHeight w:val="170"/>
              </w:trPr>
              <w:tc>
                <w:tcPr>
                  <w:tcW w:w="0" w:type="auto"/>
                  <w:vAlign w:val="center"/>
                </w:tcPr>
                <w:p w14:paraId="30796D4C" w14:textId="77777777" w:rsidR="00FE3831" w:rsidRDefault="009D185A" w:rsidP="0019020A">
                  <w:pPr>
                    <w:pStyle w:val="CoverCompany"/>
                    <w:framePr w:hSpace="180" w:wrap="around" w:vAnchor="text" w:hAnchor="text" w:y="1"/>
                    <w:suppressOverlap/>
                  </w:pPr>
                  <w:r>
                    <w:fldChar w:fldCharType="begin">
                      <w:ffData>
                        <w:name w:val=""/>
                        <w:enabled/>
                        <w:calcOnExit w:val="0"/>
                        <w:textInput>
                          <w:default w:val="Add company name"/>
                        </w:textInput>
                      </w:ffData>
                    </w:fldChar>
                  </w:r>
                  <w:r>
                    <w:instrText xml:space="preserve"> FORMTEXT </w:instrText>
                  </w:r>
                  <w:r>
                    <w:fldChar w:fldCharType="separate"/>
                  </w:r>
                  <w:r w:rsidR="00677405">
                    <w:rPr>
                      <w:noProof/>
                    </w:rPr>
                    <w:t>Add company name</w:t>
                  </w:r>
                  <w:r>
                    <w:fldChar w:fldCharType="end"/>
                  </w:r>
                </w:p>
              </w:tc>
              <w:tc>
                <w:tcPr>
                  <w:tcW w:w="0" w:type="auto"/>
                </w:tcPr>
                <w:p w14:paraId="3D62CA16" w14:textId="77777777" w:rsidR="00FE3831" w:rsidRPr="00F6166F" w:rsidRDefault="00FE3831" w:rsidP="0019020A">
                  <w:pPr>
                    <w:pStyle w:val="CoverIssue"/>
                    <w:framePr w:hSpace="180" w:wrap="around" w:vAnchor="text" w:hAnchor="text" w:y="1"/>
                    <w:suppressOverlap/>
                  </w:pPr>
                  <w:r>
                    <w:t>  </w:t>
                  </w:r>
                  <w:r w:rsidRPr="0088106D">
                    <w:rPr>
                      <w:rFonts w:cstheme="minorHAnsi"/>
                      <w:color w:val="F37021" w:themeColor="text2"/>
                    </w:rPr>
                    <w:sym w:font="Wingdings 2" w:char="F0A1"/>
                  </w:r>
                  <w:r>
                    <w:t>  </w:t>
                  </w:r>
                </w:p>
              </w:tc>
              <w:tc>
                <w:tcPr>
                  <w:tcW w:w="0" w:type="auto"/>
                  <w:tcMar>
                    <w:left w:w="0" w:type="dxa"/>
                  </w:tcMar>
                  <w:vAlign w:val="center"/>
                </w:tcPr>
                <w:p w14:paraId="11EF80CB" w14:textId="77777777" w:rsidR="00FE3831" w:rsidRDefault="009D185A" w:rsidP="0019020A">
                  <w:pPr>
                    <w:pStyle w:val="CoverIssue"/>
                    <w:framePr w:hSpace="180" w:wrap="around" w:vAnchor="text" w:hAnchor="text" w:y="1"/>
                    <w:suppressOverlap/>
                  </w:pPr>
                  <w:r>
                    <w:fldChar w:fldCharType="begin">
                      <w:ffData>
                        <w:name w:val=""/>
                        <w:enabled/>
                        <w:calcOnExit w:val="0"/>
                        <w:textInput>
                          <w:default w:val="Add project number"/>
                        </w:textInput>
                      </w:ffData>
                    </w:fldChar>
                  </w:r>
                  <w:r>
                    <w:instrText xml:space="preserve"> FORMTEXT </w:instrText>
                  </w:r>
                  <w:r>
                    <w:fldChar w:fldCharType="separate"/>
                  </w:r>
                  <w:r w:rsidR="00677405">
                    <w:rPr>
                      <w:noProof/>
                    </w:rPr>
                    <w:t>Add project number</w:t>
                  </w:r>
                  <w:r>
                    <w:fldChar w:fldCharType="end"/>
                  </w:r>
                </w:p>
              </w:tc>
              <w:tc>
                <w:tcPr>
                  <w:tcW w:w="0" w:type="auto"/>
                </w:tcPr>
                <w:p w14:paraId="2C2C9435" w14:textId="77777777" w:rsidR="00FE3831" w:rsidRDefault="00FE3831" w:rsidP="0019020A">
                  <w:pPr>
                    <w:pStyle w:val="CoverMonth"/>
                    <w:framePr w:hSpace="180" w:wrap="around" w:vAnchor="text" w:hAnchor="text" w:y="1"/>
                    <w:suppressOverlap/>
                  </w:pPr>
                  <w:r>
                    <w:t>  </w:t>
                  </w:r>
                  <w:r w:rsidRPr="0088106D">
                    <w:rPr>
                      <w:rFonts w:cstheme="minorHAnsi"/>
                      <w:color w:val="F37021" w:themeColor="text2"/>
                    </w:rPr>
                    <w:sym w:font="Wingdings 2" w:char="F0A1"/>
                  </w:r>
                  <w:r>
                    <w:t>  </w:t>
                  </w:r>
                </w:p>
              </w:tc>
              <w:tc>
                <w:tcPr>
                  <w:tcW w:w="0" w:type="auto"/>
                  <w:tcMar>
                    <w:left w:w="0" w:type="dxa"/>
                  </w:tcMar>
                  <w:vAlign w:val="center"/>
                </w:tcPr>
                <w:p w14:paraId="453E9264" w14:textId="77777777" w:rsidR="00FE3831" w:rsidRDefault="009D185A" w:rsidP="0019020A">
                  <w:pPr>
                    <w:pStyle w:val="CoverMonth"/>
                    <w:framePr w:hSpace="180" w:wrap="around" w:vAnchor="text" w:hAnchor="text" w:y="1"/>
                    <w:suppressOverlap/>
                  </w:pPr>
                  <w:r>
                    <w:fldChar w:fldCharType="begin">
                      <w:ffData>
                        <w:name w:val=""/>
                        <w:enabled/>
                        <w:calcOnExit w:val="0"/>
                        <w:textInput>
                          <w:default w:val="Add date"/>
                        </w:textInput>
                      </w:ffData>
                    </w:fldChar>
                  </w:r>
                  <w:r>
                    <w:instrText xml:space="preserve"> FORMTEXT </w:instrText>
                  </w:r>
                  <w:r>
                    <w:fldChar w:fldCharType="separate"/>
                  </w:r>
                  <w:r w:rsidR="00677405">
                    <w:rPr>
                      <w:noProof/>
                    </w:rPr>
                    <w:t>Add date</w:t>
                  </w:r>
                  <w:r>
                    <w:fldChar w:fldCharType="end"/>
                  </w:r>
                </w:p>
              </w:tc>
              <w:tc>
                <w:tcPr>
                  <w:tcW w:w="0" w:type="auto"/>
                  <w:tcMar>
                    <w:left w:w="57" w:type="dxa"/>
                  </w:tcMar>
                  <w:vAlign w:val="center"/>
                </w:tcPr>
                <w:p w14:paraId="0C82D7B4" w14:textId="77777777" w:rsidR="00FE3831" w:rsidRDefault="009D185A" w:rsidP="0019020A">
                  <w:pPr>
                    <w:pStyle w:val="CoverYear"/>
                    <w:framePr w:hSpace="180" w:wrap="around" w:vAnchor="text" w:hAnchor="text" w:y="1"/>
                    <w:suppressOverlap/>
                  </w:pPr>
                  <w:r>
                    <w:fldChar w:fldCharType="begin">
                      <w:ffData>
                        <w:name w:val=""/>
                        <w:enabled/>
                        <w:calcOnExit w:val="0"/>
                        <w:textInput>
                          <w:default w:val="Add year"/>
                        </w:textInput>
                      </w:ffData>
                    </w:fldChar>
                  </w:r>
                  <w:r>
                    <w:instrText xml:space="preserve"> FORMTEXT </w:instrText>
                  </w:r>
                  <w:r>
                    <w:fldChar w:fldCharType="separate"/>
                  </w:r>
                  <w:r w:rsidR="00677405">
                    <w:rPr>
                      <w:noProof/>
                    </w:rPr>
                    <w:t>Add year</w:t>
                  </w:r>
                  <w:r>
                    <w:fldChar w:fldCharType="end"/>
                  </w:r>
                </w:p>
              </w:tc>
            </w:tr>
          </w:tbl>
          <w:p w14:paraId="32168FFE" w14:textId="77777777" w:rsidR="00381049" w:rsidRPr="004A3151" w:rsidRDefault="00381049" w:rsidP="0019020A">
            <w:pPr>
              <w:pStyle w:val="NoSpacing"/>
            </w:pPr>
          </w:p>
        </w:tc>
      </w:tr>
    </w:tbl>
    <w:p w14:paraId="353F8E1C" w14:textId="77777777" w:rsidR="00F43C24" w:rsidRDefault="0019020A" w:rsidP="00CB697B">
      <w:pPr>
        <w:pStyle w:val="NoSpacing"/>
      </w:pPr>
      <w:r>
        <w:br w:type="textWrapping" w:clear="all"/>
      </w:r>
    </w:p>
    <w:sdt>
      <w:sdtPr>
        <w:alias w:val="Page Break"/>
        <w:tag w:val="Page Break"/>
        <w:id w:val="-952936693"/>
        <w:placeholder>
          <w:docPart w:val="3896A8FDAAEB0545AA6D8B18A62413D2"/>
        </w:placeholder>
      </w:sdtPr>
      <w:sdtContent>
        <w:p w14:paraId="623B8862" w14:textId="77777777" w:rsidR="00F43C24" w:rsidRDefault="00F43C24" w:rsidP="00CB697B">
          <w:pPr>
            <w:pStyle w:val="NoSpacing"/>
          </w:pPr>
          <w:r>
            <w:br w:type="page"/>
          </w:r>
        </w:p>
      </w:sdtContent>
    </w:sdt>
    <w:p w14:paraId="20EC0AFE" w14:textId="77777777" w:rsidR="006833EB" w:rsidRDefault="006833EB" w:rsidP="00B9148A">
      <w:pPr>
        <w:pStyle w:val="Hidden"/>
        <w:framePr w:wrap="around"/>
      </w:pPr>
      <w:r>
        <w:lastRenderedPageBreak/>
        <w:t>Inside Cove</w:t>
      </w:r>
      <w:r w:rsidR="00E718C2">
        <w:t>r Page</w:t>
      </w:r>
    </w:p>
    <w:tbl>
      <w:tblPr>
        <w:tblW w:w="0" w:type="auto"/>
        <w:tblCellMar>
          <w:left w:w="0" w:type="dxa"/>
          <w:right w:w="0" w:type="dxa"/>
        </w:tblCellMar>
        <w:tblLook w:val="04A0" w:firstRow="1" w:lastRow="0" w:firstColumn="1" w:lastColumn="0" w:noHBand="0" w:noVBand="1"/>
      </w:tblPr>
      <w:tblGrid>
        <w:gridCol w:w="8210"/>
      </w:tblGrid>
      <w:tr w:rsidR="00780CD6" w14:paraId="1BB02EED" w14:textId="77777777" w:rsidTr="00154AAF">
        <w:trPr>
          <w:cantSplit/>
          <w:trHeight w:val="11339"/>
        </w:trPr>
        <w:tc>
          <w:tcPr>
            <w:tcW w:w="8210" w:type="dxa"/>
            <w:vAlign w:val="bottom"/>
          </w:tcPr>
          <w:p w14:paraId="1A6E81A0" w14:textId="77777777" w:rsidR="00EF4722" w:rsidRDefault="000407AA" w:rsidP="000407AA">
            <w:pPr>
              <w:pStyle w:val="InsideCoverTextHead"/>
            </w:pP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492C55">
              <w:instrText>Add document status/type or delete</w:instrText>
            </w:r>
            <w:r>
              <w:fldChar w:fldCharType="end"/>
            </w:r>
            <w:r w:rsidRPr="00BC7673">
              <w:instrText>" = "</w:instrText>
            </w:r>
            <w:r>
              <w:instrText>Error*</w:instrText>
            </w:r>
            <w:r w:rsidRPr="00BC7673">
              <w:instrText>" ""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492C55">
              <w:instrText>Add document status/type or delete</w:instrText>
            </w:r>
            <w:r>
              <w:fldChar w:fldCharType="end"/>
            </w:r>
            <w:r w:rsidRPr="00BC7673">
              <w:instrText>"</w:instrText>
            </w:r>
            <w:r w:rsidRPr="00BC7673">
              <w:fldChar w:fldCharType="separate"/>
            </w:r>
            <w:r w:rsidR="00492C55">
              <w:t>Add document status/type or delete</w:t>
            </w:r>
            <w:r w:rsidRPr="00BC7673">
              <w:fldChar w:fldCharType="end"/>
            </w:r>
          </w:p>
          <w:p w14:paraId="1C6F9851" w14:textId="77777777" w:rsidR="000407AA" w:rsidRDefault="000407AA" w:rsidP="000407AA">
            <w:pPr>
              <w:pStyle w:val="InsideCoverText9pt"/>
            </w:pPr>
          </w:p>
          <w:p w14:paraId="00330FF4" w14:textId="77777777" w:rsidR="00780CD6" w:rsidRDefault="00780CD6" w:rsidP="00780CD6">
            <w:pPr>
              <w:pStyle w:val="InsideCoverTitle"/>
            </w:pPr>
            <w:r w:rsidRPr="00996BA0">
              <w:fldChar w:fldCharType="begin"/>
            </w:r>
            <w:r w:rsidRPr="00996BA0">
              <w:instrText xml:space="preserve"> IF "</w:instrText>
            </w:r>
            <w:r w:rsidRPr="00996BA0">
              <w:fldChar w:fldCharType="begin"/>
            </w:r>
            <w:r w:rsidRPr="00996BA0">
              <w:instrText xml:space="preserve">  STYLEREF  ±Cover</w:instrText>
            </w:r>
            <w:r>
              <w:instrText>Title</w:instrText>
            </w:r>
            <w:r w:rsidRPr="00996BA0">
              <w:instrText xml:space="preserve">  </w:instrText>
            </w:r>
            <w:r w:rsidRPr="00996BA0">
              <w:fldChar w:fldCharType="separate"/>
            </w:r>
            <w:r w:rsidR="00492C55">
              <w:rPr>
                <w:noProof/>
              </w:rPr>
              <w:instrText>Add title</w:instrText>
            </w:r>
            <w:r w:rsidRPr="00996BA0">
              <w:fldChar w:fldCharType="end"/>
            </w:r>
            <w:r w:rsidRPr="00996BA0">
              <w:instrText>" = "</w:instrText>
            </w:r>
            <w:r>
              <w:instrText>Error*</w:instrText>
            </w:r>
            <w:r w:rsidRPr="00996BA0">
              <w:instrText>" "" "</w:instrText>
            </w:r>
            <w:r w:rsidRPr="00996BA0">
              <w:fldChar w:fldCharType="begin"/>
            </w:r>
            <w:r w:rsidRPr="00996BA0">
              <w:instrText xml:space="preserve">  STYLEREF  ±Cover</w:instrText>
            </w:r>
            <w:r>
              <w:instrText>Title</w:instrText>
            </w:r>
            <w:r w:rsidRPr="00996BA0">
              <w:instrText xml:space="preserve">  </w:instrText>
            </w:r>
            <w:r w:rsidRPr="00996BA0">
              <w:fldChar w:fldCharType="separate"/>
            </w:r>
            <w:r w:rsidR="00492C55">
              <w:rPr>
                <w:noProof/>
              </w:rPr>
              <w:instrText>Add title</w:instrText>
            </w:r>
            <w:r w:rsidRPr="00996BA0">
              <w:fldChar w:fldCharType="end"/>
            </w:r>
            <w:r w:rsidRPr="00996BA0">
              <w:instrText>"</w:instrText>
            </w:r>
            <w:r w:rsidRPr="00996BA0">
              <w:fldChar w:fldCharType="separate"/>
            </w:r>
            <w:r w:rsidR="00492C55">
              <w:rPr>
                <w:noProof/>
              </w:rPr>
              <w:t>Add title</w:t>
            </w:r>
            <w:r w:rsidRPr="00996BA0">
              <w:fldChar w:fldCharType="end"/>
            </w:r>
          </w:p>
          <w:p w14:paraId="41F7C3C8" w14:textId="77777777" w:rsidR="00780CD6" w:rsidRPr="005C31B9" w:rsidRDefault="00780CD6" w:rsidP="00780CD6">
            <w:pPr>
              <w:pStyle w:val="InsideCoverText9pt"/>
            </w:pPr>
            <w:r w:rsidRPr="005C31B9">
              <w:fldChar w:fldCharType="begin"/>
            </w:r>
            <w:r w:rsidRPr="005C31B9">
              <w:instrText xml:space="preserve"> IF "</w:instrText>
            </w:r>
            <w:fldSimple w:instr="  STYLEREF  ±CoverProject  ">
              <w:r w:rsidR="00492C55">
                <w:rPr>
                  <w:noProof/>
                </w:rPr>
                <w:instrText>Add project name,</w:instrText>
              </w:r>
            </w:fldSimple>
            <w:r w:rsidRPr="005C31B9">
              <w:instrText>" = "Error*" "" "</w:instrText>
            </w:r>
            <w:fldSimple w:instr="  STYLEREF  ±CoverProject  ">
              <w:r w:rsidR="00492C55">
                <w:rPr>
                  <w:noProof/>
                </w:rPr>
                <w:instrText>Add project name,</w:instrText>
              </w:r>
            </w:fldSimple>
            <w:r w:rsidRPr="005C31B9">
              <w:instrText>"</w:instrText>
            </w:r>
            <w:r w:rsidRPr="005C31B9">
              <w:fldChar w:fldCharType="separate"/>
            </w:r>
            <w:r w:rsidR="00492C55">
              <w:rPr>
                <w:noProof/>
              </w:rPr>
              <w:t>Add project name,</w:t>
            </w:r>
            <w:r w:rsidRPr="005C31B9">
              <w:fldChar w:fldCharType="end"/>
            </w:r>
            <w:r w:rsidRPr="005C31B9">
              <w:fldChar w:fldCharType="begin"/>
            </w:r>
            <w:r w:rsidRPr="005C31B9">
              <w:instrText xml:space="preserve"> IF "</w:instrText>
            </w:r>
            <w:fldSimple w:instr="  STYLEREF  ±CoverLocation  ">
              <w:r w:rsidR="00492C55">
                <w:rPr>
                  <w:noProof/>
                </w:rPr>
                <w:instrText>Add project location,</w:instrText>
              </w:r>
            </w:fldSimple>
            <w:r w:rsidRPr="005C31B9">
              <w:instrText xml:space="preserve">" = "Error*" "" " </w:instrText>
            </w:r>
            <w:fldSimple w:instr="  STYLEREF  ±CoverLocation  ">
              <w:r w:rsidR="00492C55">
                <w:rPr>
                  <w:noProof/>
                </w:rPr>
                <w:instrText>Add project location,</w:instrText>
              </w:r>
            </w:fldSimple>
            <w:r w:rsidRPr="005C31B9">
              <w:instrText>"</w:instrText>
            </w:r>
            <w:r w:rsidRPr="005C31B9">
              <w:fldChar w:fldCharType="separate"/>
            </w:r>
            <w:r w:rsidR="00492C55" w:rsidRPr="005C31B9">
              <w:rPr>
                <w:noProof/>
              </w:rPr>
              <w:t xml:space="preserve"> </w:t>
            </w:r>
            <w:r w:rsidR="00492C55">
              <w:rPr>
                <w:noProof/>
              </w:rPr>
              <w:t>Add project location,</w:t>
            </w:r>
            <w:r w:rsidRPr="005C31B9">
              <w:fldChar w:fldCharType="end"/>
            </w:r>
            <w:r w:rsidRPr="005C31B9">
              <w:fldChar w:fldCharType="begin"/>
            </w:r>
            <w:r w:rsidRPr="005C31B9">
              <w:instrText xml:space="preserve"> IF "</w:instrText>
            </w:r>
            <w:fldSimple w:instr="  STYLEREF  ±CoverCountry  ">
              <w:r w:rsidR="00492C55">
                <w:rPr>
                  <w:noProof/>
                </w:rPr>
                <w:instrText>Add project country</w:instrText>
              </w:r>
            </w:fldSimple>
            <w:r w:rsidRPr="005C31B9">
              <w:instrText xml:space="preserve">" = "Error*" "" " </w:instrText>
            </w:r>
            <w:fldSimple w:instr="  STYLEREF  ±CoverCountry  ">
              <w:r w:rsidR="00492C55">
                <w:rPr>
                  <w:noProof/>
                </w:rPr>
                <w:instrText>Add project country</w:instrText>
              </w:r>
            </w:fldSimple>
            <w:r w:rsidRPr="005C31B9">
              <w:instrText>"</w:instrText>
            </w:r>
            <w:r w:rsidRPr="005C31B9">
              <w:fldChar w:fldCharType="separate"/>
            </w:r>
            <w:r w:rsidR="00492C55" w:rsidRPr="005C31B9">
              <w:rPr>
                <w:noProof/>
              </w:rPr>
              <w:t xml:space="preserve"> </w:t>
            </w:r>
            <w:r w:rsidR="00492C55">
              <w:rPr>
                <w:noProof/>
              </w:rPr>
              <w:t>Add project country</w:t>
            </w:r>
            <w:r w:rsidRPr="005C31B9">
              <w:fldChar w:fldCharType="end"/>
            </w:r>
          </w:p>
          <w:p w14:paraId="591E95B7" w14:textId="77777777" w:rsidR="00780CD6" w:rsidRPr="00E15C95" w:rsidRDefault="00780CD6" w:rsidP="00780CD6">
            <w:pPr>
              <w:pStyle w:val="InsideCoverText9pt"/>
            </w:pPr>
          </w:p>
          <w:p w14:paraId="05626F57" w14:textId="77777777" w:rsidR="00780CD6" w:rsidRDefault="00780CD6" w:rsidP="00B31C66">
            <w:pPr>
              <w:pStyle w:val="InsideCoverTextHead"/>
            </w:pPr>
            <w:r w:rsidRPr="005C31B9">
              <w:t>Prepared for:</w:t>
            </w:r>
          </w:p>
          <w:tbl>
            <w:tblPr>
              <w:tblW w:w="0" w:type="auto"/>
              <w:tblCellMar>
                <w:left w:w="0" w:type="dxa"/>
                <w:right w:w="0" w:type="dxa"/>
              </w:tblCellMar>
              <w:tblLook w:val="04A0" w:firstRow="1" w:lastRow="0" w:firstColumn="1" w:lastColumn="0" w:noHBand="0" w:noVBand="1"/>
            </w:tblPr>
            <w:tblGrid>
              <w:gridCol w:w="4422"/>
              <w:gridCol w:w="3745"/>
            </w:tblGrid>
            <w:tr w:rsidR="00D2730F" w14:paraId="32234443" w14:textId="77777777" w:rsidTr="00BC23D8">
              <w:tc>
                <w:tcPr>
                  <w:tcW w:w="4422" w:type="dxa"/>
                </w:tcPr>
                <w:p w14:paraId="2C5618A0" w14:textId="77777777" w:rsidR="00D2730F" w:rsidRPr="005C31B9" w:rsidRDefault="00D2730F" w:rsidP="00D2730F">
                  <w:pPr>
                    <w:pStyle w:val="InsideCoverText9pt"/>
                  </w:pPr>
                  <w:r w:rsidRPr="005C31B9">
                    <w:fldChar w:fldCharType="begin"/>
                  </w:r>
                  <w:r w:rsidRPr="005C31B9">
                    <w:instrText xml:space="preserve"> IF "</w:instrText>
                  </w:r>
                  <w:fldSimple w:instr="  STYLEREF  ±CoverClient  ">
                    <w:r w:rsidR="00492C55">
                      <w:rPr>
                        <w:noProof/>
                      </w:rPr>
                      <w:instrText>Add client name</w:instrText>
                    </w:r>
                  </w:fldSimple>
                  <w:r w:rsidRPr="005C31B9">
                    <w:instrText>" = "Error*" "" "</w:instrText>
                  </w:r>
                  <w:fldSimple w:instr="  STYLEREF  ±CoverClient  ">
                    <w:r w:rsidR="00492C55">
                      <w:rPr>
                        <w:noProof/>
                      </w:rPr>
                      <w:instrText>Add client name</w:instrText>
                    </w:r>
                  </w:fldSimple>
                  <w:r w:rsidRPr="005C31B9">
                    <w:instrText>"</w:instrText>
                  </w:r>
                  <w:r w:rsidRPr="005C31B9">
                    <w:fldChar w:fldCharType="separate"/>
                  </w:r>
                  <w:r w:rsidR="00492C55">
                    <w:rPr>
                      <w:noProof/>
                    </w:rPr>
                    <w:t>Add client name</w:t>
                  </w:r>
                  <w:r w:rsidRPr="005C31B9">
                    <w:fldChar w:fldCharType="end"/>
                  </w:r>
                </w:p>
                <w:p w14:paraId="7DFB788E" w14:textId="77777777" w:rsidR="00D2730F" w:rsidRDefault="009D185A" w:rsidP="00D2730F">
                  <w:pPr>
                    <w:pStyle w:val="InsideCoverText9pt"/>
                  </w:pPr>
                  <w:r>
                    <w:fldChar w:fldCharType="begin">
                      <w:ffData>
                        <w:name w:val=""/>
                        <w:enabled/>
                        <w:calcOnExit w:val="0"/>
                        <w:textInput>
                          <w:default w:val="Add street address"/>
                        </w:textInput>
                      </w:ffData>
                    </w:fldChar>
                  </w:r>
                  <w:r>
                    <w:instrText xml:space="preserve"> FORMTEXT </w:instrText>
                  </w:r>
                  <w:r>
                    <w:fldChar w:fldCharType="separate"/>
                  </w:r>
                  <w:r w:rsidR="00677405">
                    <w:rPr>
                      <w:noProof/>
                    </w:rPr>
                    <w:t>Add street address</w:t>
                  </w:r>
                  <w:r>
                    <w:fldChar w:fldCharType="end"/>
                  </w:r>
                </w:p>
                <w:tbl>
                  <w:tblPr>
                    <w:tblW w:w="0" w:type="auto"/>
                    <w:tblCellMar>
                      <w:left w:w="0" w:type="dxa"/>
                      <w:right w:w="85" w:type="dxa"/>
                    </w:tblCellMar>
                    <w:tblLook w:val="04A0" w:firstRow="1" w:lastRow="0" w:firstColumn="1" w:lastColumn="0" w:noHBand="0" w:noVBand="1"/>
                  </w:tblPr>
                  <w:tblGrid>
                    <w:gridCol w:w="776"/>
                    <w:gridCol w:w="761"/>
                    <w:gridCol w:w="1286"/>
                  </w:tblGrid>
                  <w:tr w:rsidR="00D2730F" w:rsidRPr="00154AAF" w14:paraId="0BEE79AD" w14:textId="77777777" w:rsidTr="003944B5">
                    <w:trPr>
                      <w:cantSplit/>
                    </w:trPr>
                    <w:tc>
                      <w:tcPr>
                        <w:tcW w:w="0" w:type="auto"/>
                      </w:tcPr>
                      <w:p w14:paraId="334CD5E6" w14:textId="77777777" w:rsidR="00D2730F" w:rsidRPr="00154AAF" w:rsidRDefault="009D185A" w:rsidP="00D2730F">
                        <w:pPr>
                          <w:pStyle w:val="InsideCoverClientCity"/>
                        </w:pPr>
                        <w:r>
                          <w:fldChar w:fldCharType="begin">
                            <w:ffData>
                              <w:name w:val="Text2"/>
                              <w:enabled/>
                              <w:calcOnExit w:val="0"/>
                              <w:textInput>
                                <w:default w:val="Add city"/>
                              </w:textInput>
                            </w:ffData>
                          </w:fldChar>
                        </w:r>
                        <w:r>
                          <w:instrText xml:space="preserve"> FORMTEXT </w:instrText>
                        </w:r>
                        <w:r>
                          <w:fldChar w:fldCharType="separate"/>
                        </w:r>
                        <w:r w:rsidR="00677405">
                          <w:rPr>
                            <w:noProof/>
                          </w:rPr>
                          <w:t>Add city</w:t>
                        </w:r>
                        <w:r>
                          <w:fldChar w:fldCharType="end"/>
                        </w:r>
                        <w:r w:rsidR="00D2730F" w:rsidRPr="00154AAF">
                          <w:t xml:space="preserve">, </w:t>
                        </w:r>
                      </w:p>
                    </w:tc>
                    <w:tc>
                      <w:tcPr>
                        <w:tcW w:w="0" w:type="auto"/>
                        <w:tcMar>
                          <w:right w:w="0" w:type="dxa"/>
                        </w:tcMar>
                      </w:tcPr>
                      <w:p w14:paraId="25B6AB34" w14:textId="77777777" w:rsidR="00D2730F" w:rsidRPr="00154AAF" w:rsidRDefault="009D185A" w:rsidP="00447053">
                        <w:pPr>
                          <w:pStyle w:val="InsideCoverClientState"/>
                        </w:pPr>
                        <w:r>
                          <w:fldChar w:fldCharType="begin">
                            <w:ffData>
                              <w:name w:val=""/>
                              <w:enabled/>
                              <w:calcOnExit w:val="0"/>
                              <w:textInput>
                                <w:default w:val="Add state"/>
                              </w:textInput>
                            </w:ffData>
                          </w:fldChar>
                        </w:r>
                        <w:r>
                          <w:instrText xml:space="preserve"> FORMTEXT </w:instrText>
                        </w:r>
                        <w:r>
                          <w:fldChar w:fldCharType="separate"/>
                        </w:r>
                        <w:r w:rsidR="00677405">
                          <w:rPr>
                            <w:noProof/>
                          </w:rPr>
                          <w:t>Add state</w:t>
                        </w:r>
                        <w:r>
                          <w:fldChar w:fldCharType="end"/>
                        </w:r>
                      </w:p>
                    </w:tc>
                    <w:tc>
                      <w:tcPr>
                        <w:tcW w:w="0" w:type="auto"/>
                      </w:tcPr>
                      <w:p w14:paraId="6BD2AAC7" w14:textId="77777777" w:rsidR="00D2730F" w:rsidRPr="00154AAF" w:rsidRDefault="00D2730F" w:rsidP="00D2730F">
                        <w:pPr>
                          <w:pStyle w:val="InsideCoverClientPostal"/>
                        </w:pPr>
                        <w:r>
                          <w:t xml:space="preserve">, </w:t>
                        </w:r>
                        <w:r w:rsidR="009D185A">
                          <w:fldChar w:fldCharType="begin">
                            <w:ffData>
                              <w:name w:val=""/>
                              <w:enabled/>
                              <w:calcOnExit w:val="0"/>
                              <w:textInput>
                                <w:default w:val="Add postcode"/>
                              </w:textInput>
                            </w:ffData>
                          </w:fldChar>
                        </w:r>
                        <w:r w:rsidR="009D185A">
                          <w:instrText xml:space="preserve"> FORMTEXT </w:instrText>
                        </w:r>
                        <w:r w:rsidR="009D185A">
                          <w:fldChar w:fldCharType="separate"/>
                        </w:r>
                        <w:r w:rsidR="00677405">
                          <w:rPr>
                            <w:noProof/>
                          </w:rPr>
                          <w:t>Add postcode</w:t>
                        </w:r>
                        <w:r w:rsidR="009D185A">
                          <w:fldChar w:fldCharType="end"/>
                        </w:r>
                      </w:p>
                    </w:tc>
                  </w:tr>
                </w:tbl>
                <w:p w14:paraId="56BE8C2E" w14:textId="77777777" w:rsidR="00D2730F" w:rsidRDefault="009D185A" w:rsidP="00D2730F">
                  <w:pPr>
                    <w:pStyle w:val="InsideCoverText9pt"/>
                  </w:pPr>
                  <w:r>
                    <w:fldChar w:fldCharType="begin">
                      <w:ffData>
                        <w:name w:val=""/>
                        <w:enabled/>
                        <w:calcOnExit w:val="0"/>
                        <w:textInput>
                          <w:default w:val="Add country"/>
                        </w:textInput>
                      </w:ffData>
                    </w:fldChar>
                  </w:r>
                  <w:r>
                    <w:instrText xml:space="preserve"> FORMTEXT </w:instrText>
                  </w:r>
                  <w:r>
                    <w:fldChar w:fldCharType="separate"/>
                  </w:r>
                  <w:r w:rsidR="00677405">
                    <w:rPr>
                      <w:noProof/>
                    </w:rPr>
                    <w:t>Add country</w:t>
                  </w:r>
                  <w:r>
                    <w:fldChar w:fldCharType="end"/>
                  </w:r>
                </w:p>
                <w:p w14:paraId="6714B29A" w14:textId="77777777" w:rsidR="003D3B73" w:rsidRDefault="003D3B73" w:rsidP="003D3B73">
                  <w:pPr>
                    <w:pStyle w:val="InsideCoverText9pt"/>
                  </w:pPr>
                </w:p>
                <w:p w14:paraId="20149B62" w14:textId="77777777" w:rsidR="003D3B73" w:rsidRDefault="009D185A" w:rsidP="003D3B73">
                  <w:pPr>
                    <w:pStyle w:val="InsideCoverText9pt"/>
                  </w:pPr>
                  <w:r>
                    <w:fldChar w:fldCharType="begin">
                      <w:ffData>
                        <w:name w:val=""/>
                        <w:enabled/>
                        <w:calcOnExit w:val="0"/>
                        <w:textInput>
                          <w:default w:val="Add telephone"/>
                        </w:textInput>
                      </w:ffData>
                    </w:fldChar>
                  </w:r>
                  <w:r>
                    <w:instrText xml:space="preserve"> FORMTEXT </w:instrText>
                  </w:r>
                  <w:r>
                    <w:fldChar w:fldCharType="separate"/>
                  </w:r>
                  <w:r w:rsidR="00677405">
                    <w:rPr>
                      <w:noProof/>
                    </w:rPr>
                    <w:t>Add telephone</w:t>
                  </w:r>
                  <w:r>
                    <w:fldChar w:fldCharType="end"/>
                  </w:r>
                </w:p>
                <w:p w14:paraId="5199C57C" w14:textId="77777777" w:rsidR="003D3B73" w:rsidRDefault="009D185A" w:rsidP="003D3B73">
                  <w:pPr>
                    <w:pStyle w:val="InsideCoverText9pt"/>
                  </w:pPr>
                  <w:r>
                    <w:fldChar w:fldCharType="begin">
                      <w:ffData>
                        <w:name w:val=""/>
                        <w:enabled/>
                        <w:calcOnExit w:val="0"/>
                        <w:textInput>
                          <w:default w:val="Add web address"/>
                        </w:textInput>
                      </w:ffData>
                    </w:fldChar>
                  </w:r>
                  <w:r>
                    <w:instrText xml:space="preserve"> FORMTEXT </w:instrText>
                  </w:r>
                  <w:r>
                    <w:fldChar w:fldCharType="separate"/>
                  </w:r>
                  <w:r w:rsidR="00677405">
                    <w:rPr>
                      <w:noProof/>
                    </w:rPr>
                    <w:t>Add web address</w:t>
                  </w:r>
                  <w:r>
                    <w:fldChar w:fldCharType="end"/>
                  </w:r>
                </w:p>
              </w:tc>
              <w:tc>
                <w:tcPr>
                  <w:tcW w:w="3745" w:type="dxa"/>
                  <w:vAlign w:val="center"/>
                </w:tcPr>
                <w:p w14:paraId="1339F972" w14:textId="77777777" w:rsidR="00D2730F" w:rsidRDefault="008E27FE" w:rsidP="0063624D">
                  <w:pPr>
                    <w:pStyle w:val="NoSpacing"/>
                    <w:jc w:val="center"/>
                  </w:pPr>
                  <w:r>
                    <w:fldChar w:fldCharType="begin"/>
                  </w:r>
                  <w:r>
                    <w:instrText xml:space="preserve"> MACROBUTTON  InsertPicture Double-click to add client logo or delete </w:instrText>
                  </w:r>
                  <w:r>
                    <w:fldChar w:fldCharType="end"/>
                  </w:r>
                </w:p>
              </w:tc>
            </w:tr>
          </w:tbl>
          <w:p w14:paraId="0DFE7A83" w14:textId="77777777" w:rsidR="00780CD6" w:rsidRPr="005C31B9" w:rsidRDefault="00780CD6" w:rsidP="00780CD6">
            <w:pPr>
              <w:pStyle w:val="InsideCoverText9pt"/>
            </w:pPr>
          </w:p>
          <w:p w14:paraId="76AEA198" w14:textId="77777777" w:rsidR="00780CD6" w:rsidRDefault="00780CD6" w:rsidP="00B31C66">
            <w:pPr>
              <w:pStyle w:val="InsideCoverTextHead"/>
            </w:pPr>
            <w:r w:rsidRPr="005C31B9">
              <w:t>Prepared by:</w:t>
            </w:r>
          </w:p>
          <w:tbl>
            <w:tblPr>
              <w:tblW w:w="0" w:type="auto"/>
              <w:tblCellMar>
                <w:left w:w="0" w:type="dxa"/>
                <w:right w:w="0" w:type="dxa"/>
              </w:tblCellMar>
              <w:tblLook w:val="04A0" w:firstRow="1" w:lastRow="0" w:firstColumn="1" w:lastColumn="0" w:noHBand="0" w:noVBand="1"/>
            </w:tblPr>
            <w:tblGrid>
              <w:gridCol w:w="4422"/>
              <w:gridCol w:w="3742"/>
            </w:tblGrid>
            <w:tr w:rsidR="00D2730F" w14:paraId="4B2D881F" w14:textId="77777777" w:rsidTr="00BC23D8">
              <w:tc>
                <w:tcPr>
                  <w:tcW w:w="4422" w:type="dxa"/>
                </w:tcPr>
                <w:p w14:paraId="247A324A" w14:textId="77777777" w:rsidR="00F853B5" w:rsidRPr="007A67AB" w:rsidRDefault="00F853B5" w:rsidP="00F853B5">
                  <w:pPr>
                    <w:pStyle w:val="InsideCoverText9pt"/>
                    <w:rPr>
                      <w:color w:val="999999" w:themeColor="accent6"/>
                    </w:rPr>
                  </w:pPr>
                  <w:r w:rsidRPr="005C31B9">
                    <w:fldChar w:fldCharType="begin"/>
                  </w:r>
                  <w:r w:rsidRPr="005C31B9">
                    <w:instrText xml:space="preserve"> IF "</w:instrText>
                  </w:r>
                  <w:r w:rsidRPr="005C31B9">
                    <w:fldChar w:fldCharType="begin"/>
                  </w:r>
                  <w:r w:rsidRPr="005C31B9">
                    <w:instrText xml:space="preserve">  STYLEREF  ±Cover</w:instrText>
                  </w:r>
                  <w:r>
                    <w:instrText>Company</w:instrText>
                  </w:r>
                  <w:r w:rsidRPr="005C31B9">
                    <w:instrText xml:space="preserve">  </w:instrText>
                  </w:r>
                  <w:r w:rsidRPr="005C31B9">
                    <w:fldChar w:fldCharType="separate"/>
                  </w:r>
                  <w:r w:rsidR="00492C55">
                    <w:rPr>
                      <w:noProof/>
                    </w:rPr>
                    <w:instrText>Add company name</w:instrText>
                  </w:r>
                  <w:r w:rsidRPr="005C31B9">
                    <w:fldChar w:fldCharType="end"/>
                  </w:r>
                  <w:r w:rsidRPr="005C31B9">
                    <w:instrText>" = "Error*" "" "</w:instrText>
                  </w:r>
                  <w:r w:rsidRPr="005C31B9">
                    <w:fldChar w:fldCharType="begin"/>
                  </w:r>
                  <w:r w:rsidRPr="005C31B9">
                    <w:instrText xml:space="preserve">  STYLEREF  ±CoverC</w:instrText>
                  </w:r>
                  <w:r>
                    <w:instrText>ompany</w:instrText>
                  </w:r>
                  <w:r w:rsidRPr="005C31B9">
                    <w:instrText xml:space="preserve"> </w:instrText>
                  </w:r>
                  <w:r w:rsidRPr="005C31B9">
                    <w:fldChar w:fldCharType="separate"/>
                  </w:r>
                  <w:r w:rsidR="00492C55">
                    <w:rPr>
                      <w:noProof/>
                    </w:rPr>
                    <w:instrText>Add company name</w:instrText>
                  </w:r>
                  <w:r w:rsidRPr="005C31B9">
                    <w:fldChar w:fldCharType="end"/>
                  </w:r>
                  <w:r w:rsidRPr="005C31B9">
                    <w:instrText>"</w:instrText>
                  </w:r>
                  <w:r w:rsidRPr="005C31B9">
                    <w:fldChar w:fldCharType="separate"/>
                  </w:r>
                  <w:r w:rsidR="00492C55">
                    <w:rPr>
                      <w:noProof/>
                    </w:rPr>
                    <w:t>Add company name</w:t>
                  </w:r>
                  <w:r w:rsidRPr="005C31B9">
                    <w:fldChar w:fldCharType="end"/>
                  </w:r>
                </w:p>
                <w:p w14:paraId="7EE81446" w14:textId="77777777" w:rsidR="00F853B5" w:rsidRPr="005C31B9" w:rsidRDefault="009D185A" w:rsidP="00F853B5">
                  <w:pPr>
                    <w:pStyle w:val="InsideCoverText9pt"/>
                  </w:pPr>
                  <w:r>
                    <w:fldChar w:fldCharType="begin">
                      <w:ffData>
                        <w:name w:val=""/>
                        <w:enabled/>
                        <w:calcOnExit w:val="0"/>
                        <w:textInput>
                          <w:default w:val="Add street address"/>
                        </w:textInput>
                      </w:ffData>
                    </w:fldChar>
                  </w:r>
                  <w:r>
                    <w:instrText xml:space="preserve"> FORMTEXT </w:instrText>
                  </w:r>
                  <w:r>
                    <w:fldChar w:fldCharType="separate"/>
                  </w:r>
                  <w:r w:rsidR="00677405">
                    <w:rPr>
                      <w:noProof/>
                    </w:rPr>
                    <w:t>Add street address</w:t>
                  </w:r>
                  <w:r>
                    <w:fldChar w:fldCharType="end"/>
                  </w:r>
                </w:p>
                <w:p w14:paraId="285EC801" w14:textId="77777777" w:rsidR="00F853B5" w:rsidRPr="005C31B9" w:rsidRDefault="009D185A" w:rsidP="00F853B5">
                  <w:pPr>
                    <w:pStyle w:val="InsideCoverText9pt"/>
                  </w:pPr>
                  <w:r>
                    <w:fldChar w:fldCharType="begin">
                      <w:ffData>
                        <w:name w:val=""/>
                        <w:enabled/>
                        <w:calcOnExit w:val="0"/>
                        <w:textInput>
                          <w:default w:val="Add city"/>
                        </w:textInput>
                      </w:ffData>
                    </w:fldChar>
                  </w:r>
                  <w:r>
                    <w:instrText xml:space="preserve"> FORMTEXT </w:instrText>
                  </w:r>
                  <w:r>
                    <w:fldChar w:fldCharType="separate"/>
                  </w:r>
                  <w:r w:rsidR="00677405">
                    <w:rPr>
                      <w:noProof/>
                    </w:rPr>
                    <w:t>Add city</w:t>
                  </w:r>
                  <w:r>
                    <w:fldChar w:fldCharType="end"/>
                  </w:r>
                  <w:r w:rsidR="00F853B5" w:rsidRPr="005C31B9">
                    <w:t xml:space="preserve">, </w:t>
                  </w:r>
                  <w:r>
                    <w:fldChar w:fldCharType="begin">
                      <w:ffData>
                        <w:name w:val=""/>
                        <w:enabled/>
                        <w:calcOnExit w:val="0"/>
                        <w:textInput>
                          <w:default w:val="Add state"/>
                        </w:textInput>
                      </w:ffData>
                    </w:fldChar>
                  </w:r>
                  <w:r>
                    <w:instrText xml:space="preserve"> FORMTEXT </w:instrText>
                  </w:r>
                  <w:r>
                    <w:fldChar w:fldCharType="separate"/>
                  </w:r>
                  <w:r w:rsidR="00677405">
                    <w:rPr>
                      <w:noProof/>
                    </w:rPr>
                    <w:t>Add state</w:t>
                  </w:r>
                  <w:r>
                    <w:fldChar w:fldCharType="end"/>
                  </w:r>
                  <w:r w:rsidR="00F853B5" w:rsidRPr="005C31B9">
                    <w:t xml:space="preserve">, </w:t>
                  </w:r>
                  <w:r>
                    <w:fldChar w:fldCharType="begin">
                      <w:ffData>
                        <w:name w:val=""/>
                        <w:enabled/>
                        <w:calcOnExit w:val="0"/>
                        <w:textInput>
                          <w:default w:val="Add postcode"/>
                        </w:textInput>
                      </w:ffData>
                    </w:fldChar>
                  </w:r>
                  <w:r>
                    <w:instrText xml:space="preserve"> FORMTEXT </w:instrText>
                  </w:r>
                  <w:r>
                    <w:fldChar w:fldCharType="separate"/>
                  </w:r>
                  <w:r w:rsidR="00677405">
                    <w:rPr>
                      <w:noProof/>
                    </w:rPr>
                    <w:t>Add postcode</w:t>
                  </w:r>
                  <w:r>
                    <w:fldChar w:fldCharType="end"/>
                  </w:r>
                </w:p>
                <w:p w14:paraId="572B8A88" w14:textId="77777777" w:rsidR="00D2730F" w:rsidRDefault="009D185A" w:rsidP="00F853B5">
                  <w:pPr>
                    <w:pStyle w:val="InsideCoverText9pt"/>
                  </w:pPr>
                  <w:r>
                    <w:fldChar w:fldCharType="begin">
                      <w:ffData>
                        <w:name w:val=""/>
                        <w:enabled/>
                        <w:calcOnExit w:val="0"/>
                        <w:textInput>
                          <w:default w:val="Add country"/>
                        </w:textInput>
                      </w:ffData>
                    </w:fldChar>
                  </w:r>
                  <w:r>
                    <w:instrText xml:space="preserve"> FORMTEXT </w:instrText>
                  </w:r>
                  <w:r>
                    <w:fldChar w:fldCharType="separate"/>
                  </w:r>
                  <w:r w:rsidR="00677405">
                    <w:rPr>
                      <w:noProof/>
                    </w:rPr>
                    <w:t>Add country</w:t>
                  </w:r>
                  <w:r>
                    <w:fldChar w:fldCharType="end"/>
                  </w:r>
                </w:p>
                <w:p w14:paraId="3C6E57C7" w14:textId="77777777" w:rsidR="003D3B73" w:rsidRDefault="003D3B73" w:rsidP="003D3B73">
                  <w:pPr>
                    <w:pStyle w:val="InsideCoverText9pt"/>
                  </w:pPr>
                </w:p>
                <w:p w14:paraId="702A34FF" w14:textId="77777777" w:rsidR="003D3B73" w:rsidRDefault="009D185A" w:rsidP="003D3B73">
                  <w:pPr>
                    <w:pStyle w:val="InsideCoverText9pt"/>
                  </w:pPr>
                  <w:r>
                    <w:fldChar w:fldCharType="begin">
                      <w:ffData>
                        <w:name w:val=""/>
                        <w:enabled/>
                        <w:calcOnExit w:val="0"/>
                        <w:textInput>
                          <w:default w:val="Add telephone"/>
                        </w:textInput>
                      </w:ffData>
                    </w:fldChar>
                  </w:r>
                  <w:r>
                    <w:instrText xml:space="preserve"> FORMTEXT </w:instrText>
                  </w:r>
                  <w:r>
                    <w:fldChar w:fldCharType="separate"/>
                  </w:r>
                  <w:r w:rsidR="00677405">
                    <w:rPr>
                      <w:noProof/>
                    </w:rPr>
                    <w:t>Add telephone</w:t>
                  </w:r>
                  <w:r>
                    <w:fldChar w:fldCharType="end"/>
                  </w:r>
                </w:p>
                <w:p w14:paraId="1E401453" w14:textId="77777777" w:rsidR="003D3B73" w:rsidRDefault="009D185A" w:rsidP="003D3B73">
                  <w:pPr>
                    <w:pStyle w:val="InsideCoverText9pt"/>
                  </w:pPr>
                  <w:r>
                    <w:fldChar w:fldCharType="begin">
                      <w:ffData>
                        <w:name w:val=""/>
                        <w:enabled/>
                        <w:calcOnExit w:val="0"/>
                        <w:textInput>
                          <w:default w:val="Add web address"/>
                        </w:textInput>
                      </w:ffData>
                    </w:fldChar>
                  </w:r>
                  <w:r>
                    <w:instrText xml:space="preserve"> FORMTEXT </w:instrText>
                  </w:r>
                  <w:r>
                    <w:fldChar w:fldCharType="separate"/>
                  </w:r>
                  <w:r w:rsidR="00677405">
                    <w:rPr>
                      <w:noProof/>
                    </w:rPr>
                    <w:t>Add web address</w:t>
                  </w:r>
                  <w:r>
                    <w:fldChar w:fldCharType="end"/>
                  </w:r>
                </w:p>
                <w:p w14:paraId="1B586708" w14:textId="77777777" w:rsidR="003D3B73" w:rsidRPr="009D185A" w:rsidRDefault="003D3B73" w:rsidP="009D185A">
                  <w:pPr>
                    <w:pStyle w:val="InsideCoverText9pt"/>
                  </w:pPr>
                </w:p>
                <w:p w14:paraId="29755E32" w14:textId="77777777" w:rsidR="003D3B73" w:rsidRDefault="003D3B73" w:rsidP="009D185A">
                  <w:pPr>
                    <w:pStyle w:val="InsideCoverText9pt"/>
                  </w:pPr>
                  <w:r w:rsidRPr="009D185A">
                    <w:t xml:space="preserve">Reg. No. </w:t>
                  </w:r>
                  <w:r w:rsidR="009D185A" w:rsidRPr="009D185A">
                    <w:fldChar w:fldCharType="begin">
                      <w:ffData>
                        <w:name w:val=""/>
                        <w:enabled/>
                        <w:calcOnExit w:val="0"/>
                        <w:textInput>
                          <w:default w:val="Add registration number"/>
                        </w:textInput>
                      </w:ffData>
                    </w:fldChar>
                  </w:r>
                  <w:r w:rsidR="009D185A" w:rsidRPr="009D185A">
                    <w:instrText xml:space="preserve"> FORMTEXT </w:instrText>
                  </w:r>
                  <w:r w:rsidR="009D185A" w:rsidRPr="009D185A">
                    <w:fldChar w:fldCharType="separate"/>
                  </w:r>
                  <w:r w:rsidR="00677405">
                    <w:rPr>
                      <w:noProof/>
                    </w:rPr>
                    <w:t>Add registration number</w:t>
                  </w:r>
                  <w:r w:rsidR="009D185A" w:rsidRPr="009D185A">
                    <w:fldChar w:fldCharType="end"/>
                  </w:r>
                </w:p>
              </w:tc>
              <w:tc>
                <w:tcPr>
                  <w:tcW w:w="3742" w:type="dxa"/>
                  <w:vAlign w:val="center"/>
                </w:tcPr>
                <w:p w14:paraId="16AB7829" w14:textId="77777777" w:rsidR="00D2730F" w:rsidRDefault="008E27FE" w:rsidP="0063624D">
                  <w:pPr>
                    <w:pStyle w:val="NoSpacing"/>
                    <w:jc w:val="center"/>
                  </w:pPr>
                  <w:r>
                    <w:fldChar w:fldCharType="begin"/>
                  </w:r>
                  <w:r>
                    <w:instrText xml:space="preserve"> MACROBUTTON  InsertPicture Double-click to add emblems </w:instrText>
                  </w:r>
                  <w:r>
                    <w:fldChar w:fldCharType="end"/>
                  </w:r>
                </w:p>
              </w:tc>
            </w:tr>
          </w:tbl>
          <w:p w14:paraId="2CCBF530" w14:textId="77777777" w:rsidR="00B31C66" w:rsidRDefault="00B31C66" w:rsidP="00780CD6">
            <w:pPr>
              <w:pStyle w:val="InsideCoverText9pt"/>
            </w:pPr>
          </w:p>
          <w:tbl>
            <w:tblPr>
              <w:tblW w:w="0" w:type="auto"/>
              <w:tblCellMar>
                <w:left w:w="0" w:type="dxa"/>
                <w:right w:w="85" w:type="dxa"/>
              </w:tblCellMar>
              <w:tblLook w:val="04A0" w:firstRow="1" w:lastRow="0" w:firstColumn="1" w:lastColumn="0" w:noHBand="0" w:noVBand="1"/>
            </w:tblPr>
            <w:tblGrid>
              <w:gridCol w:w="1205"/>
              <w:gridCol w:w="2227"/>
              <w:gridCol w:w="716"/>
              <w:gridCol w:w="956"/>
            </w:tblGrid>
            <w:tr w:rsidR="00B31C66" w:rsidRPr="00154AAF" w14:paraId="6C9D227C" w14:textId="77777777" w:rsidTr="00A428EA">
              <w:trPr>
                <w:cantSplit/>
              </w:trPr>
              <w:tc>
                <w:tcPr>
                  <w:tcW w:w="0" w:type="auto"/>
                </w:tcPr>
                <w:p w14:paraId="278A09CE" w14:textId="77777777" w:rsidR="00B31C66" w:rsidRPr="007A67AB" w:rsidRDefault="006F23BA" w:rsidP="00B31C66">
                  <w:pPr>
                    <w:pStyle w:val="InsideCoverTextHead"/>
                  </w:pPr>
                  <w:r>
                    <w:t xml:space="preserve">Lead </w:t>
                  </w:r>
                  <w:r w:rsidR="00B31C66">
                    <w:t xml:space="preserve">Author: </w:t>
                  </w:r>
                </w:p>
              </w:tc>
              <w:tc>
                <w:tcPr>
                  <w:tcW w:w="0" w:type="auto"/>
                </w:tcPr>
                <w:p w14:paraId="75A6F5BB" w14:textId="77777777" w:rsidR="00B31C66" w:rsidRPr="002957EE" w:rsidRDefault="009D185A" w:rsidP="002957EE">
                  <w:pPr>
                    <w:pStyle w:val="InsideCoverAuthorName"/>
                  </w:pPr>
                  <w:r>
                    <w:fldChar w:fldCharType="begin">
                      <w:ffData>
                        <w:name w:val=""/>
                        <w:enabled/>
                        <w:calcOnExit w:val="0"/>
                        <w:textInput>
                          <w:default w:val="Add name and designation"/>
                        </w:textInput>
                      </w:ffData>
                    </w:fldChar>
                  </w:r>
                  <w:r>
                    <w:instrText xml:space="preserve"> FORMTEXT </w:instrText>
                  </w:r>
                  <w:r>
                    <w:fldChar w:fldCharType="separate"/>
                  </w:r>
                  <w:r w:rsidR="00677405">
                    <w:rPr>
                      <w:noProof/>
                    </w:rPr>
                    <w:t>Add name and designation</w:t>
                  </w:r>
                  <w:r>
                    <w:fldChar w:fldCharType="end"/>
                  </w:r>
                </w:p>
              </w:tc>
              <w:tc>
                <w:tcPr>
                  <w:tcW w:w="0" w:type="auto"/>
                  <w:tcMar>
                    <w:right w:w="85" w:type="dxa"/>
                  </w:tcMar>
                </w:tcPr>
                <w:p w14:paraId="212DF53B" w14:textId="77777777" w:rsidR="00B31C66" w:rsidRPr="00154AAF" w:rsidRDefault="002F18A0" w:rsidP="002F18A0">
                  <w:pPr>
                    <w:pStyle w:val="InsideCoverTextHead"/>
                  </w:pPr>
                  <w:r>
                    <w:t xml:space="preserve">Initials: </w:t>
                  </w:r>
                </w:p>
              </w:tc>
              <w:tc>
                <w:tcPr>
                  <w:tcW w:w="0" w:type="auto"/>
                </w:tcPr>
                <w:p w14:paraId="7B259A4B" w14:textId="77777777" w:rsidR="00B31C66" w:rsidRPr="00154AAF" w:rsidRDefault="009D185A" w:rsidP="002F18A0">
                  <w:pPr>
                    <w:pStyle w:val="InsideCoverAuthorInitials"/>
                  </w:pPr>
                  <w:r>
                    <w:fldChar w:fldCharType="begin">
                      <w:ffData>
                        <w:name w:val=""/>
                        <w:enabled/>
                        <w:calcOnExit w:val="0"/>
                        <w:textInput>
                          <w:default w:val="Add initials"/>
                        </w:textInput>
                      </w:ffData>
                    </w:fldChar>
                  </w:r>
                  <w:r>
                    <w:instrText xml:space="preserve"> FORMTEXT </w:instrText>
                  </w:r>
                  <w:r>
                    <w:fldChar w:fldCharType="separate"/>
                  </w:r>
                  <w:r w:rsidR="00677405">
                    <w:rPr>
                      <w:noProof/>
                    </w:rPr>
                    <w:t>Add initials</w:t>
                  </w:r>
                  <w:r>
                    <w:fldChar w:fldCharType="end"/>
                  </w:r>
                </w:p>
              </w:tc>
            </w:tr>
          </w:tbl>
          <w:p w14:paraId="6340D6D2" w14:textId="77777777" w:rsidR="00B31C66" w:rsidRDefault="00B31C66" w:rsidP="00B31C66">
            <w:pPr>
              <w:pStyle w:val="Spacer"/>
            </w:pPr>
          </w:p>
          <w:tbl>
            <w:tblPr>
              <w:tblW w:w="0" w:type="auto"/>
              <w:tblCellMar>
                <w:left w:w="0" w:type="dxa"/>
                <w:right w:w="85" w:type="dxa"/>
              </w:tblCellMar>
              <w:tblLook w:val="04A0" w:firstRow="1" w:lastRow="0" w:firstColumn="1" w:lastColumn="0" w:noHBand="0" w:noVBand="1"/>
            </w:tblPr>
            <w:tblGrid>
              <w:gridCol w:w="936"/>
              <w:gridCol w:w="2227"/>
              <w:gridCol w:w="716"/>
              <w:gridCol w:w="956"/>
            </w:tblGrid>
            <w:tr w:rsidR="002F18A0" w:rsidRPr="00154AAF" w14:paraId="22141720" w14:textId="77777777" w:rsidTr="00A428EA">
              <w:trPr>
                <w:cantSplit/>
              </w:trPr>
              <w:tc>
                <w:tcPr>
                  <w:tcW w:w="0" w:type="auto"/>
                </w:tcPr>
                <w:p w14:paraId="497E2628" w14:textId="77777777" w:rsidR="002F18A0" w:rsidRPr="007A67AB" w:rsidRDefault="002F18A0" w:rsidP="002F18A0">
                  <w:pPr>
                    <w:pStyle w:val="InsideCoverTextHead"/>
                  </w:pPr>
                  <w:r>
                    <w:t xml:space="preserve">Reviewer: </w:t>
                  </w:r>
                </w:p>
              </w:tc>
              <w:tc>
                <w:tcPr>
                  <w:tcW w:w="0" w:type="auto"/>
                </w:tcPr>
                <w:p w14:paraId="078AADA4" w14:textId="77777777" w:rsidR="002F18A0" w:rsidRPr="00914354" w:rsidRDefault="009D185A" w:rsidP="002F18A0">
                  <w:pPr>
                    <w:pStyle w:val="InsideCoverReviewerName"/>
                  </w:pPr>
                  <w:r>
                    <w:fldChar w:fldCharType="begin">
                      <w:ffData>
                        <w:name w:val=""/>
                        <w:enabled/>
                        <w:calcOnExit w:val="0"/>
                        <w:textInput>
                          <w:default w:val="Add name and designation"/>
                        </w:textInput>
                      </w:ffData>
                    </w:fldChar>
                  </w:r>
                  <w:r>
                    <w:instrText xml:space="preserve"> FORMTEXT </w:instrText>
                  </w:r>
                  <w:r>
                    <w:fldChar w:fldCharType="separate"/>
                  </w:r>
                  <w:r w:rsidR="00677405">
                    <w:rPr>
                      <w:noProof/>
                    </w:rPr>
                    <w:t>Add name and designation</w:t>
                  </w:r>
                  <w:r>
                    <w:fldChar w:fldCharType="end"/>
                  </w:r>
                </w:p>
              </w:tc>
              <w:tc>
                <w:tcPr>
                  <w:tcW w:w="0" w:type="auto"/>
                  <w:tcMar>
                    <w:right w:w="85" w:type="dxa"/>
                  </w:tcMar>
                </w:tcPr>
                <w:p w14:paraId="6E342FA3" w14:textId="77777777" w:rsidR="002F18A0" w:rsidRPr="00914354" w:rsidRDefault="002F18A0" w:rsidP="002F18A0">
                  <w:pPr>
                    <w:pStyle w:val="InsideCoverTextHead"/>
                  </w:pPr>
                  <w:r>
                    <w:t xml:space="preserve">Initials: </w:t>
                  </w:r>
                </w:p>
              </w:tc>
              <w:tc>
                <w:tcPr>
                  <w:tcW w:w="0" w:type="auto"/>
                </w:tcPr>
                <w:p w14:paraId="63146FDB" w14:textId="77777777" w:rsidR="002F18A0" w:rsidRPr="00154AAF" w:rsidRDefault="009D185A" w:rsidP="002F18A0">
                  <w:pPr>
                    <w:pStyle w:val="InsideCoverReviewerInitials"/>
                  </w:pPr>
                  <w:r>
                    <w:fldChar w:fldCharType="begin">
                      <w:ffData>
                        <w:name w:val=""/>
                        <w:enabled/>
                        <w:calcOnExit w:val="0"/>
                        <w:textInput>
                          <w:default w:val="Add initials"/>
                        </w:textInput>
                      </w:ffData>
                    </w:fldChar>
                  </w:r>
                  <w:r>
                    <w:instrText xml:space="preserve"> FORMTEXT </w:instrText>
                  </w:r>
                  <w:r>
                    <w:fldChar w:fldCharType="separate"/>
                  </w:r>
                  <w:r w:rsidR="00677405">
                    <w:rPr>
                      <w:noProof/>
                    </w:rPr>
                    <w:t>Add initials</w:t>
                  </w:r>
                  <w:r>
                    <w:fldChar w:fldCharType="end"/>
                  </w:r>
                </w:p>
              </w:tc>
            </w:tr>
          </w:tbl>
          <w:p w14:paraId="77C7F60C" w14:textId="77777777" w:rsidR="00E252FF" w:rsidRDefault="00E252FF" w:rsidP="00780CD6">
            <w:pPr>
              <w:pStyle w:val="InsideCoverText9pt"/>
            </w:pPr>
          </w:p>
          <w:p w14:paraId="4D3718E1" w14:textId="77777777" w:rsidR="00E252FF" w:rsidRDefault="00E252FF" w:rsidP="00B31C66">
            <w:pPr>
              <w:pStyle w:val="InsideCoverTextHead"/>
            </w:pPr>
            <w:r w:rsidRPr="005C31B9">
              <w:t xml:space="preserve">File </w:t>
            </w:r>
            <w:r w:rsidR="00ED3218">
              <w:t>N</w:t>
            </w:r>
            <w:r w:rsidRPr="005C31B9">
              <w:t>ame:</w:t>
            </w:r>
          </w:p>
          <w:p w14:paraId="55C24694" w14:textId="77777777" w:rsidR="00780CD6" w:rsidRDefault="00780CD6" w:rsidP="00780CD6">
            <w:pPr>
              <w:pStyle w:val="InsideCoverText9pt"/>
            </w:pPr>
            <w:r w:rsidRPr="00E252FF">
              <w:fldChar w:fldCharType="begin"/>
            </w:r>
            <w:r w:rsidRPr="00E252FF">
              <w:instrText xml:space="preserve"> IF "</w:instrText>
            </w:r>
            <w:fldSimple w:instr=" FILENAME   \* MERGEFORMAT ">
              <w:r w:rsidR="00492C55">
                <w:rPr>
                  <w:noProof/>
                </w:rPr>
                <w:instrText>Document2</w:instrText>
              </w:r>
            </w:fldSimple>
            <w:r w:rsidRPr="00E252FF">
              <w:instrText>" = "Error*" "" "</w:instrText>
            </w:r>
            <w:fldSimple w:instr=" FILENAME   \* MERGEFORMAT ">
              <w:r w:rsidR="00492C55">
                <w:rPr>
                  <w:noProof/>
                </w:rPr>
                <w:instrText>Document2</w:instrText>
              </w:r>
            </w:fldSimple>
            <w:r w:rsidRPr="00E252FF">
              <w:instrText>"</w:instrText>
            </w:r>
            <w:r w:rsidRPr="00E252FF">
              <w:fldChar w:fldCharType="separate"/>
            </w:r>
            <w:r w:rsidR="00492C55">
              <w:rPr>
                <w:noProof/>
              </w:rPr>
              <w:t>Document2</w:t>
            </w:r>
            <w:r w:rsidRPr="00E252FF">
              <w:fldChar w:fldCharType="end"/>
            </w:r>
          </w:p>
          <w:p w14:paraId="191A899D" w14:textId="77777777" w:rsidR="002E33BC" w:rsidRDefault="002E33BC" w:rsidP="00780CD6">
            <w:pPr>
              <w:pStyle w:val="InsideCoverText9pt"/>
            </w:pPr>
          </w:p>
          <w:p w14:paraId="2A1E0A74" w14:textId="77777777" w:rsidR="002E33BC" w:rsidRPr="00E252FF" w:rsidRDefault="002E33BC" w:rsidP="002E33BC">
            <w:pPr>
              <w:pStyle w:val="InsideCoverTextHead"/>
            </w:pPr>
            <w:r w:rsidRPr="005C31B9">
              <w:t>Suggested Citation:</w:t>
            </w:r>
          </w:p>
          <w:p w14:paraId="5D83C361" w14:textId="77777777" w:rsidR="00780CD6" w:rsidRDefault="00780CD6" w:rsidP="00780CD6">
            <w:pPr>
              <w:pStyle w:val="InsideCoverText9pt"/>
            </w:pPr>
            <w:r w:rsidRPr="005C31B9">
              <w:fldChar w:fldCharType="begin"/>
            </w:r>
            <w:r w:rsidRPr="005C31B9">
              <w:instrText xml:space="preserve"> IF "</w:instrText>
            </w:r>
            <w:r w:rsidRPr="005C31B9">
              <w:fldChar w:fldCharType="begin"/>
            </w:r>
            <w:r w:rsidRPr="005C31B9">
              <w:instrText xml:space="preserve">  STYLEREF  ±Cover</w:instrText>
            </w:r>
            <w:r>
              <w:instrText>Company</w:instrText>
            </w:r>
            <w:r w:rsidRPr="005C31B9">
              <w:instrText xml:space="preserve">  </w:instrText>
            </w:r>
            <w:r w:rsidRPr="005C31B9">
              <w:fldChar w:fldCharType="separate"/>
            </w:r>
            <w:r w:rsidR="00492C55">
              <w:rPr>
                <w:noProof/>
              </w:rPr>
              <w:instrText>Add company name</w:instrText>
            </w:r>
            <w:r w:rsidRPr="005C31B9">
              <w:fldChar w:fldCharType="end"/>
            </w:r>
            <w:r w:rsidRPr="005C31B9">
              <w:instrText>" = "Error*" "" "</w:instrText>
            </w:r>
            <w:r w:rsidRPr="005C31B9">
              <w:fldChar w:fldCharType="begin"/>
            </w:r>
            <w:r w:rsidRPr="005C31B9">
              <w:instrText xml:space="preserve">  STYLEREF  ±Cover</w:instrText>
            </w:r>
            <w:r>
              <w:instrText>Company</w:instrText>
            </w:r>
            <w:r w:rsidRPr="005C31B9">
              <w:instrText xml:space="preserve">  </w:instrText>
            </w:r>
            <w:r w:rsidRPr="005C31B9">
              <w:fldChar w:fldCharType="separate"/>
            </w:r>
            <w:r w:rsidR="00492C55">
              <w:rPr>
                <w:noProof/>
              </w:rPr>
              <w:instrText>Add company name</w:instrText>
            </w:r>
            <w:r w:rsidRPr="005C31B9">
              <w:fldChar w:fldCharType="end"/>
            </w:r>
            <w:r w:rsidRPr="005C31B9">
              <w:instrText>"</w:instrText>
            </w:r>
            <w:r w:rsidRPr="005C31B9">
              <w:fldChar w:fldCharType="separate"/>
            </w:r>
            <w:r w:rsidR="00492C55">
              <w:rPr>
                <w:noProof/>
              </w:rPr>
              <w:t>Add company name</w:t>
            </w:r>
            <w:r w:rsidRPr="005C31B9">
              <w:fldChar w:fldCharType="end"/>
            </w:r>
            <w:r w:rsidR="00802EA9">
              <w:t xml:space="preserve">. </w:t>
            </w:r>
            <w:r w:rsidRPr="005C31B9">
              <w:fldChar w:fldCharType="begin"/>
            </w:r>
            <w:r w:rsidRPr="005C31B9">
              <w:instrText xml:space="preserve"> IF "</w:instrText>
            </w:r>
            <w:r w:rsidRPr="005C31B9">
              <w:fldChar w:fldCharType="begin"/>
            </w:r>
            <w:r w:rsidRPr="005C31B9">
              <w:instrText xml:space="preserve">  STYLEREF  ±Cover</w:instrText>
            </w:r>
            <w:r>
              <w:instrText>Year</w:instrText>
            </w:r>
            <w:r w:rsidRPr="005C31B9">
              <w:instrText xml:space="preserve">  </w:instrText>
            </w:r>
            <w:r w:rsidRPr="005C31B9">
              <w:fldChar w:fldCharType="separate"/>
            </w:r>
            <w:r w:rsidR="00492C55">
              <w:rPr>
                <w:noProof/>
              </w:rPr>
              <w:instrText>Add year</w:instrText>
            </w:r>
            <w:r w:rsidRPr="005C31B9">
              <w:fldChar w:fldCharType="end"/>
            </w:r>
            <w:r w:rsidRPr="005C31B9">
              <w:instrText>" = "Error*" "" "</w:instrText>
            </w:r>
            <w:r w:rsidRPr="005C31B9">
              <w:fldChar w:fldCharType="begin"/>
            </w:r>
            <w:r w:rsidRPr="005C31B9">
              <w:instrText xml:space="preserve">  STYLEREF  ±Cover</w:instrText>
            </w:r>
            <w:r>
              <w:instrText>Year</w:instrText>
            </w:r>
            <w:r w:rsidRPr="005C31B9">
              <w:instrText xml:space="preserve">  </w:instrText>
            </w:r>
            <w:r w:rsidRPr="005C31B9">
              <w:fldChar w:fldCharType="separate"/>
            </w:r>
            <w:r w:rsidR="00492C55">
              <w:rPr>
                <w:noProof/>
              </w:rPr>
              <w:instrText>Add year</w:instrText>
            </w:r>
            <w:r w:rsidRPr="005C31B9">
              <w:fldChar w:fldCharType="end"/>
            </w:r>
            <w:r w:rsidRPr="005C31B9">
              <w:instrText>"</w:instrText>
            </w:r>
            <w:r w:rsidRPr="005C31B9">
              <w:fldChar w:fldCharType="separate"/>
            </w:r>
            <w:r w:rsidR="00492C55">
              <w:rPr>
                <w:noProof/>
              </w:rPr>
              <w:t>Add year</w:t>
            </w:r>
            <w:r w:rsidRPr="005C31B9">
              <w:fldChar w:fldCharType="end"/>
            </w:r>
            <w:r w:rsidR="00802EA9">
              <w:t xml:space="preserve">. </w:t>
            </w:r>
            <w:r w:rsidRPr="005C31B9">
              <w:fldChar w:fldCharType="begin"/>
            </w:r>
            <w:r w:rsidRPr="005C31B9">
              <w:instrText xml:space="preserve"> IF "</w:instrText>
            </w:r>
            <w:r w:rsidRPr="005C31B9">
              <w:fldChar w:fldCharType="begin"/>
            </w:r>
            <w:r w:rsidRPr="005C31B9">
              <w:instrText xml:space="preserve">  STYLEREF  ±Cover</w:instrText>
            </w:r>
            <w:r>
              <w:instrText>Title</w:instrText>
            </w:r>
            <w:r w:rsidRPr="005C31B9">
              <w:instrText xml:space="preserve">  </w:instrText>
            </w:r>
            <w:r w:rsidRPr="005C31B9">
              <w:fldChar w:fldCharType="separate"/>
            </w:r>
            <w:r w:rsidR="00492C55">
              <w:rPr>
                <w:noProof/>
              </w:rPr>
              <w:instrText>Add title</w:instrText>
            </w:r>
            <w:r w:rsidRPr="005C31B9">
              <w:fldChar w:fldCharType="end"/>
            </w:r>
            <w:r w:rsidRPr="005C31B9">
              <w:instrText>" = "Error*" "" "</w:instrText>
            </w:r>
            <w:r w:rsidRPr="005C31B9">
              <w:fldChar w:fldCharType="begin"/>
            </w:r>
            <w:r w:rsidRPr="005C31B9">
              <w:instrText xml:space="preserve">  STYLEREF  ±Cover</w:instrText>
            </w:r>
            <w:r>
              <w:instrText>Title</w:instrText>
            </w:r>
            <w:r w:rsidRPr="005C31B9">
              <w:instrText xml:space="preserve">  </w:instrText>
            </w:r>
            <w:r w:rsidRPr="005C31B9">
              <w:fldChar w:fldCharType="separate"/>
            </w:r>
            <w:r w:rsidR="00492C55">
              <w:rPr>
                <w:noProof/>
              </w:rPr>
              <w:instrText>Add title</w:instrText>
            </w:r>
            <w:r w:rsidRPr="005C31B9">
              <w:fldChar w:fldCharType="end"/>
            </w:r>
            <w:r w:rsidRPr="005C31B9">
              <w:instrText>"</w:instrText>
            </w:r>
            <w:r w:rsidRPr="005C31B9">
              <w:fldChar w:fldCharType="separate"/>
            </w:r>
            <w:r w:rsidR="00492C55">
              <w:rPr>
                <w:noProof/>
              </w:rPr>
              <w:t>Add title</w:t>
            </w:r>
            <w:r w:rsidRPr="005C31B9">
              <w:fldChar w:fldCharType="end"/>
            </w:r>
            <w:r w:rsidR="00802EA9">
              <w:t xml:space="preserve">. </w:t>
            </w:r>
            <w:r w:rsidR="003D3B73" w:rsidRPr="00BC7673">
              <w:fldChar w:fldCharType="begin"/>
            </w:r>
            <w:r w:rsidR="003D3B73" w:rsidRPr="00BC7673">
              <w:instrText xml:space="preserve"> IF "</w:instrText>
            </w:r>
            <w:r w:rsidR="003D3B73">
              <w:fldChar w:fldCharType="begin"/>
            </w:r>
            <w:r w:rsidR="003D3B73">
              <w:instrText xml:space="preserve"> STYLEREF  </w:instrText>
            </w:r>
            <w:r w:rsidR="003D3B73" w:rsidRPr="00EF4722">
              <w:instrText>±</w:instrText>
            </w:r>
            <w:r w:rsidR="003D3B73">
              <w:instrText>Inside</w:instrText>
            </w:r>
            <w:r w:rsidR="003D3B73" w:rsidRPr="00EF4722">
              <w:instrText>CoverConfi</w:instrText>
            </w:r>
            <w:r w:rsidR="003D3B73">
              <w:instrText xml:space="preserve"> </w:instrText>
            </w:r>
            <w:r w:rsidR="003D3B73">
              <w:fldChar w:fldCharType="separate"/>
            </w:r>
            <w:r w:rsidR="00492C55">
              <w:rPr>
                <w:noProof/>
              </w:rPr>
              <w:instrText>Add document status/type or delete</w:instrText>
            </w:r>
            <w:r w:rsidR="003D3B73">
              <w:rPr>
                <w:noProof/>
              </w:rPr>
              <w:fldChar w:fldCharType="end"/>
            </w:r>
            <w:r w:rsidR="003D3B73" w:rsidRPr="00BC7673">
              <w:instrText>" = "</w:instrText>
            </w:r>
            <w:r w:rsidR="003D3B73">
              <w:instrText>Error*</w:instrText>
            </w:r>
            <w:r w:rsidR="003D3B73" w:rsidRPr="00BC7673">
              <w:instrText>" "" "</w:instrText>
            </w:r>
            <w:r w:rsidR="003D3B73">
              <w:fldChar w:fldCharType="begin"/>
            </w:r>
            <w:r w:rsidR="003D3B73">
              <w:instrText xml:space="preserve"> STYLEREF  </w:instrText>
            </w:r>
            <w:r w:rsidR="003D3B73" w:rsidRPr="00EF4722">
              <w:instrText>±</w:instrText>
            </w:r>
            <w:r w:rsidR="003D3B73">
              <w:instrText>Inside</w:instrText>
            </w:r>
            <w:r w:rsidR="003D3B73" w:rsidRPr="00EF4722">
              <w:instrText>CoverConfi</w:instrText>
            </w:r>
            <w:r w:rsidR="003D3B73">
              <w:instrText xml:space="preserve"> </w:instrText>
            </w:r>
            <w:r w:rsidR="003D3B73">
              <w:fldChar w:fldCharType="separate"/>
            </w:r>
            <w:r w:rsidR="00492C55">
              <w:rPr>
                <w:noProof/>
              </w:rPr>
              <w:instrText>Add document status/type or delete</w:instrText>
            </w:r>
            <w:r w:rsidR="003D3B73">
              <w:rPr>
                <w:noProof/>
              </w:rPr>
              <w:fldChar w:fldCharType="end"/>
            </w:r>
            <w:r w:rsidR="003D3B73" w:rsidRPr="00BC7673">
              <w:instrText>"</w:instrText>
            </w:r>
            <w:r w:rsidR="003D3B73" w:rsidRPr="00BC7673">
              <w:fldChar w:fldCharType="separate"/>
            </w:r>
            <w:r w:rsidR="00492C55">
              <w:rPr>
                <w:noProof/>
              </w:rPr>
              <w:t>Add document status/type or delete</w:t>
            </w:r>
            <w:r w:rsidR="003D3B73" w:rsidRPr="00BC7673">
              <w:fldChar w:fldCharType="end"/>
            </w:r>
            <w:r w:rsidR="00802EA9">
              <w:t xml:space="preserve">. </w:t>
            </w:r>
            <w:r w:rsidRPr="00E252FF">
              <w:fldChar w:fldCharType="begin"/>
            </w:r>
            <w:r w:rsidRPr="00E252FF">
              <w:instrText xml:space="preserve"> IF "</w:instrText>
            </w:r>
            <w:fldSimple w:instr="  STYLEREF  ±CoverClient  ">
              <w:r w:rsidR="00492C55">
                <w:rPr>
                  <w:noProof/>
                </w:rPr>
                <w:instrText>Add client name</w:instrText>
              </w:r>
            </w:fldSimple>
            <w:r w:rsidRPr="00E252FF">
              <w:instrText xml:space="preserve">" = "Error*" "" "Prepared for </w:instrText>
            </w:r>
            <w:fldSimple w:instr="  STYLEREF  ±CoverClient  ">
              <w:r w:rsidR="00492C55">
                <w:rPr>
                  <w:noProof/>
                </w:rPr>
                <w:instrText>Add client name</w:instrText>
              </w:r>
            </w:fldSimple>
            <w:r w:rsidR="00802EA9">
              <w:rPr>
                <w:noProof/>
              </w:rPr>
              <w:instrText>:</w:instrText>
            </w:r>
            <w:r w:rsidRPr="00E252FF">
              <w:instrText>"</w:instrText>
            </w:r>
            <w:r w:rsidRPr="00E252FF">
              <w:fldChar w:fldCharType="separate"/>
            </w:r>
            <w:r w:rsidR="00492C55" w:rsidRPr="00E252FF">
              <w:rPr>
                <w:noProof/>
              </w:rPr>
              <w:t xml:space="preserve">Prepared for </w:t>
            </w:r>
            <w:r w:rsidR="00492C55">
              <w:rPr>
                <w:noProof/>
              </w:rPr>
              <w:t>Add client name:</w:t>
            </w:r>
            <w:r w:rsidRPr="00E252FF">
              <w:fldChar w:fldCharType="end"/>
            </w:r>
            <w:r w:rsidR="00127594">
              <w:t xml:space="preserve"> </w:t>
            </w:r>
            <w:r w:rsidR="00154AAF" w:rsidRPr="00E252FF">
              <w:fldChar w:fldCharType="begin"/>
            </w:r>
            <w:r w:rsidR="00154AAF" w:rsidRPr="00E252FF">
              <w:instrText xml:space="preserve"> IF "</w:instrText>
            </w:r>
            <w:r w:rsidR="00F452B3">
              <w:fldChar w:fldCharType="begin"/>
            </w:r>
            <w:r w:rsidR="00F452B3">
              <w:instrText xml:space="preserve">  STYLEREF  ±</w:instrText>
            </w:r>
            <w:r w:rsidR="002E33BC">
              <w:instrText>Inside</w:instrText>
            </w:r>
            <w:r w:rsidR="00F452B3">
              <w:instrText xml:space="preserve">CoverClientCity  </w:instrText>
            </w:r>
            <w:r w:rsidR="00F452B3">
              <w:fldChar w:fldCharType="separate"/>
            </w:r>
            <w:r w:rsidR="00492C55">
              <w:rPr>
                <w:noProof/>
              </w:rPr>
              <w:instrText>Add city,</w:instrText>
            </w:r>
            <w:r w:rsidR="00F452B3">
              <w:rPr>
                <w:noProof/>
              </w:rPr>
              <w:fldChar w:fldCharType="end"/>
            </w:r>
            <w:r w:rsidR="00154AAF" w:rsidRPr="00E252FF">
              <w:instrText>" = "Error*" "" "</w:instrText>
            </w:r>
            <w:r w:rsidR="00F452B3">
              <w:fldChar w:fldCharType="begin"/>
            </w:r>
            <w:r w:rsidR="00F452B3">
              <w:instrText xml:space="preserve">  STYLEREF  ±</w:instrText>
            </w:r>
            <w:r w:rsidR="002E33BC">
              <w:instrText>Inside</w:instrText>
            </w:r>
            <w:r w:rsidR="00F452B3">
              <w:instrText xml:space="preserve">CoverClientCity  </w:instrText>
            </w:r>
            <w:r w:rsidR="00F452B3">
              <w:fldChar w:fldCharType="separate"/>
            </w:r>
            <w:r w:rsidR="00492C55">
              <w:rPr>
                <w:noProof/>
              </w:rPr>
              <w:instrText>Add city,</w:instrText>
            </w:r>
            <w:r w:rsidR="00F452B3">
              <w:rPr>
                <w:noProof/>
              </w:rPr>
              <w:fldChar w:fldCharType="end"/>
            </w:r>
            <w:r w:rsidR="00154AAF" w:rsidRPr="00E252FF">
              <w:instrText>"</w:instrText>
            </w:r>
            <w:r w:rsidR="00154AAF" w:rsidRPr="00E252FF">
              <w:fldChar w:fldCharType="separate"/>
            </w:r>
            <w:r w:rsidR="00492C55">
              <w:rPr>
                <w:noProof/>
              </w:rPr>
              <w:t>Add city,</w:t>
            </w:r>
            <w:r w:rsidR="00154AAF" w:rsidRPr="00E252FF">
              <w:fldChar w:fldCharType="end"/>
            </w:r>
            <w:r w:rsidR="00127594">
              <w:t xml:space="preserve"> </w:t>
            </w:r>
            <w:r w:rsidR="00154AAF" w:rsidRPr="00E252FF">
              <w:fldChar w:fldCharType="begin"/>
            </w:r>
            <w:r w:rsidR="00154AAF" w:rsidRPr="00E252FF">
              <w:instrText xml:space="preserve"> IF "</w:instrText>
            </w:r>
            <w:r w:rsidR="00F452B3">
              <w:fldChar w:fldCharType="begin"/>
            </w:r>
            <w:r w:rsidR="00F452B3">
              <w:instrText xml:space="preserve">  STYLEREF  ±</w:instrText>
            </w:r>
            <w:r w:rsidR="002E33BC">
              <w:instrText>Inside</w:instrText>
            </w:r>
            <w:r w:rsidR="00F452B3">
              <w:instrText xml:space="preserve">CoverClientState  </w:instrText>
            </w:r>
            <w:r w:rsidR="00F452B3">
              <w:fldChar w:fldCharType="separate"/>
            </w:r>
            <w:r w:rsidR="00492C55">
              <w:rPr>
                <w:noProof/>
              </w:rPr>
              <w:instrText>Add state</w:instrText>
            </w:r>
            <w:r w:rsidR="00F452B3">
              <w:rPr>
                <w:noProof/>
              </w:rPr>
              <w:fldChar w:fldCharType="end"/>
            </w:r>
            <w:r w:rsidR="00154AAF" w:rsidRPr="00E252FF">
              <w:instrText>" = "Error*" "" "</w:instrText>
            </w:r>
            <w:r w:rsidR="00F452B3">
              <w:fldChar w:fldCharType="begin"/>
            </w:r>
            <w:r w:rsidR="00F452B3">
              <w:instrText xml:space="preserve">  STYLEREF  ±</w:instrText>
            </w:r>
            <w:r w:rsidR="002E33BC">
              <w:instrText>Inside</w:instrText>
            </w:r>
            <w:r w:rsidR="00F452B3">
              <w:instrText xml:space="preserve">CoverClientState  </w:instrText>
            </w:r>
            <w:r w:rsidR="00F452B3">
              <w:fldChar w:fldCharType="separate"/>
            </w:r>
            <w:r w:rsidR="00492C55">
              <w:rPr>
                <w:noProof/>
              </w:rPr>
              <w:instrText>Add state</w:instrText>
            </w:r>
            <w:r w:rsidR="00F452B3">
              <w:rPr>
                <w:noProof/>
              </w:rPr>
              <w:fldChar w:fldCharType="end"/>
            </w:r>
            <w:r w:rsidR="00154AAF" w:rsidRPr="00E252FF">
              <w:instrText>"</w:instrText>
            </w:r>
            <w:r w:rsidR="00154AAF" w:rsidRPr="00E252FF">
              <w:fldChar w:fldCharType="separate"/>
            </w:r>
            <w:r w:rsidR="00492C55">
              <w:rPr>
                <w:noProof/>
              </w:rPr>
              <w:t>Add state</w:t>
            </w:r>
            <w:r w:rsidR="00154AAF" w:rsidRPr="00E252FF">
              <w:fldChar w:fldCharType="end"/>
            </w:r>
            <w:r w:rsidR="00127594">
              <w:t xml:space="preserve">. </w:t>
            </w:r>
            <w:r w:rsidRPr="00E252FF">
              <w:fldChar w:fldCharType="begin"/>
            </w:r>
            <w:r w:rsidRPr="00E252FF">
              <w:instrText xml:space="preserve"> IF "</w:instrText>
            </w:r>
            <w:fldSimple w:instr="  STYLEREF  ±CoverIssue  ">
              <w:r w:rsidR="00492C55">
                <w:rPr>
                  <w:noProof/>
                </w:rPr>
                <w:instrText>Add project number</w:instrText>
              </w:r>
            </w:fldSimple>
            <w:r w:rsidRPr="00E252FF">
              <w:instrText xml:space="preserve">" = "Error*" "" "Project number: </w:instrText>
            </w:r>
            <w:fldSimple w:instr="  STYLEREF  ±CoverIssue  ">
              <w:r w:rsidR="00492C55">
                <w:rPr>
                  <w:noProof/>
                </w:rPr>
                <w:instrText>Add project number</w:instrText>
              </w:r>
            </w:fldSimple>
            <w:r w:rsidRPr="00E252FF">
              <w:instrText>"</w:instrText>
            </w:r>
            <w:r w:rsidRPr="00E252FF">
              <w:fldChar w:fldCharType="separate"/>
            </w:r>
            <w:r w:rsidR="00492C55" w:rsidRPr="00E252FF">
              <w:rPr>
                <w:noProof/>
              </w:rPr>
              <w:t xml:space="preserve">Project number: </w:t>
            </w:r>
            <w:r w:rsidR="00492C55">
              <w:rPr>
                <w:noProof/>
              </w:rPr>
              <w:t>Add project number</w:t>
            </w:r>
            <w:r w:rsidRPr="00E252FF">
              <w:fldChar w:fldCharType="end"/>
            </w:r>
            <w:r w:rsidR="00127594">
              <w:t xml:space="preserve">. </w:t>
            </w:r>
            <w:r w:rsidRPr="00E252FF">
              <w:fldChar w:fldCharType="begin"/>
            </w:r>
            <w:r w:rsidRPr="00E252FF">
              <w:instrText xml:space="preserve"> IF "</w:instrText>
            </w:r>
            <w:fldSimple w:instr="  STYLEREF  ±CoverMonth  ">
              <w:r w:rsidR="00492C55">
                <w:rPr>
                  <w:noProof/>
                </w:rPr>
                <w:instrText>Add date</w:instrText>
              </w:r>
            </w:fldSimple>
            <w:r w:rsidRPr="00E252FF">
              <w:instrText xml:space="preserve">" = "Error*" "" "Issued </w:instrText>
            </w:r>
            <w:fldSimple w:instr="  STYLEREF  ±CoverMonth  ">
              <w:r w:rsidR="00492C55">
                <w:rPr>
                  <w:noProof/>
                </w:rPr>
                <w:instrText>Add date</w:instrText>
              </w:r>
            </w:fldSimple>
            <w:r w:rsidRPr="00E252FF">
              <w:instrText>"</w:instrText>
            </w:r>
            <w:r w:rsidRPr="00E252FF">
              <w:fldChar w:fldCharType="separate"/>
            </w:r>
            <w:r w:rsidR="00492C55" w:rsidRPr="00E252FF">
              <w:rPr>
                <w:noProof/>
              </w:rPr>
              <w:t xml:space="preserve">Issued </w:t>
            </w:r>
            <w:r w:rsidR="00492C55">
              <w:rPr>
                <w:noProof/>
              </w:rPr>
              <w:t>Add date</w:t>
            </w:r>
            <w:r w:rsidRPr="00E252FF">
              <w:fldChar w:fldCharType="end"/>
            </w:r>
            <w:r w:rsidR="00127594">
              <w:t xml:space="preserve">. </w:t>
            </w:r>
            <w:r w:rsidRPr="00E252FF">
              <w:fldChar w:fldCharType="begin"/>
            </w:r>
            <w:r w:rsidRPr="00E252FF">
              <w:instrText xml:space="preserve"> IF "</w:instrText>
            </w:r>
            <w:fldSimple w:instr="  STYLEREF  ±CoverYear  ">
              <w:r w:rsidR="00492C55">
                <w:rPr>
                  <w:noProof/>
                </w:rPr>
                <w:instrText>Add year</w:instrText>
              </w:r>
            </w:fldSimple>
            <w:r w:rsidRPr="00E252FF">
              <w:instrText>" = "Error*" "" "</w:instrText>
            </w:r>
            <w:fldSimple w:instr="  STYLEREF  ±CoverYear  ">
              <w:r w:rsidR="00492C55">
                <w:rPr>
                  <w:noProof/>
                </w:rPr>
                <w:instrText>Add year</w:instrText>
              </w:r>
            </w:fldSimple>
            <w:r w:rsidRPr="00E252FF">
              <w:instrText>"</w:instrText>
            </w:r>
            <w:r w:rsidRPr="00E252FF">
              <w:fldChar w:fldCharType="separate"/>
            </w:r>
            <w:r w:rsidR="00492C55">
              <w:rPr>
                <w:noProof/>
              </w:rPr>
              <w:t>Add year</w:t>
            </w:r>
            <w:r w:rsidRPr="00E252FF">
              <w:fldChar w:fldCharType="end"/>
            </w:r>
            <w:r w:rsidR="00127594">
              <w:t>.</w:t>
            </w:r>
          </w:p>
          <w:p w14:paraId="22EB45C5" w14:textId="77777777" w:rsidR="00127594" w:rsidRPr="005C31B9" w:rsidRDefault="00127594" w:rsidP="00780CD6">
            <w:pPr>
              <w:pStyle w:val="InsideCoverText9pt"/>
            </w:pPr>
          </w:p>
          <w:p w14:paraId="36E04EC3" w14:textId="77777777" w:rsidR="00780CD6" w:rsidRDefault="00780CD6" w:rsidP="00B31C66">
            <w:pPr>
              <w:pStyle w:val="InsideCoverTextHead"/>
            </w:pPr>
            <w:r>
              <w:t>Cover Image</w:t>
            </w:r>
            <w:r w:rsidR="00F24BFE">
              <w:t>(s)</w:t>
            </w:r>
            <w:r>
              <w:t>:</w:t>
            </w:r>
          </w:p>
          <w:p w14:paraId="563A7185" w14:textId="77777777" w:rsidR="00780CD6" w:rsidRDefault="009D185A" w:rsidP="00154AAF">
            <w:pPr>
              <w:pStyle w:val="InsideCoverText9pt"/>
            </w:pPr>
            <w:r>
              <w:fldChar w:fldCharType="begin">
                <w:ffData>
                  <w:name w:val=""/>
                  <w:enabled/>
                  <w:calcOnExit w:val="0"/>
                  <w:textInput>
                    <w:default w:val="Add description or delete"/>
                  </w:textInput>
                </w:ffData>
              </w:fldChar>
            </w:r>
            <w:r>
              <w:instrText xml:space="preserve"> FORMTEXT </w:instrText>
            </w:r>
            <w:r>
              <w:fldChar w:fldCharType="separate"/>
            </w:r>
            <w:r w:rsidR="00802EA9">
              <w:rPr>
                <w:noProof/>
              </w:rPr>
              <w:t>Add description or delete</w:t>
            </w:r>
            <w:r>
              <w:fldChar w:fldCharType="end"/>
            </w:r>
          </w:p>
          <w:p w14:paraId="1B21DDA0" w14:textId="77777777" w:rsidR="00E252FF" w:rsidRDefault="00E252FF" w:rsidP="00154AAF">
            <w:pPr>
              <w:pStyle w:val="InsideCoverText9pt"/>
            </w:pPr>
          </w:p>
          <w:p w14:paraId="7D400296" w14:textId="77777777" w:rsidR="00E252FF" w:rsidRPr="00E252FF" w:rsidRDefault="00E252FF" w:rsidP="00B31C66">
            <w:pPr>
              <w:pStyle w:val="InsideCoverTextHead"/>
            </w:pPr>
            <w:r>
              <w:t xml:space="preserve">Copyright © </w:t>
            </w:r>
            <w:r>
              <w:fldChar w:fldCharType="begin"/>
            </w:r>
            <w:r>
              <w:instrText xml:space="preserve"> DATE  \@ "yyyy" </w:instrText>
            </w:r>
            <w:r>
              <w:fldChar w:fldCharType="separate"/>
            </w:r>
            <w:r w:rsidR="00492C55">
              <w:t>2026</w:t>
            </w:r>
            <w:r>
              <w:fldChar w:fldCharType="end"/>
            </w:r>
          </w:p>
        </w:tc>
      </w:tr>
      <w:tr w:rsidR="002572B9" w14:paraId="46F06AEE" w14:textId="77777777" w:rsidTr="007344DB">
        <w:trPr>
          <w:cantSplit/>
          <w:trHeight w:val="1803"/>
        </w:trPr>
        <w:tc>
          <w:tcPr>
            <w:tcW w:w="8210" w:type="dxa"/>
            <w:vAlign w:val="bottom"/>
          </w:tcPr>
          <w:tbl>
            <w:tblPr>
              <w:tblW w:w="0" w:type="auto"/>
              <w:tblCellMar>
                <w:left w:w="0" w:type="dxa"/>
                <w:right w:w="0" w:type="dxa"/>
              </w:tblCellMar>
              <w:tblLook w:val="04A0" w:firstRow="1" w:lastRow="0" w:firstColumn="1" w:lastColumn="0" w:noHBand="0" w:noVBand="1"/>
            </w:tblPr>
            <w:tblGrid>
              <w:gridCol w:w="1779"/>
              <w:gridCol w:w="2079"/>
              <w:gridCol w:w="1134"/>
              <w:gridCol w:w="858"/>
            </w:tblGrid>
            <w:tr w:rsidR="002572B9" w14:paraId="22695600" w14:textId="77777777" w:rsidTr="00FE3831">
              <w:trPr>
                <w:trHeight w:val="170"/>
              </w:trPr>
              <w:tc>
                <w:tcPr>
                  <w:tcW w:w="0" w:type="auto"/>
                  <w:vAlign w:val="center"/>
                </w:tcPr>
                <w:p w14:paraId="51050C4B" w14:textId="77777777" w:rsidR="002572B9" w:rsidRDefault="002572B9" w:rsidP="00A631AC">
                  <w:pPr>
                    <w:pStyle w:val="InsideCoverText10pt"/>
                  </w:pPr>
                  <w:r w:rsidRPr="00BC7673">
                    <w:fldChar w:fldCharType="begin"/>
                  </w:r>
                  <w:r w:rsidRPr="00BC7673">
                    <w:instrText xml:space="preserve"> IF "</w:instrText>
                  </w:r>
                  <w:r>
                    <w:fldChar w:fldCharType="begin"/>
                  </w:r>
                  <w:r>
                    <w:instrText xml:space="preserve"> STYLEREF  </w:instrText>
                  </w:r>
                  <w:r w:rsidRPr="002572B9">
                    <w:instrText>±CoverCompany</w:instrText>
                  </w:r>
                  <w:r>
                    <w:instrText xml:space="preserve"> </w:instrText>
                  </w:r>
                  <w:r>
                    <w:fldChar w:fldCharType="separate"/>
                  </w:r>
                  <w:r w:rsidR="00492C55">
                    <w:instrText>Add company name</w:instrText>
                  </w:r>
                  <w:r>
                    <w:fldChar w:fldCharType="end"/>
                  </w:r>
                  <w:r w:rsidRPr="00BC7673">
                    <w:instrText>" = "</w:instrText>
                  </w:r>
                  <w:r w:rsidR="004048C0">
                    <w:instrText>Error*</w:instrText>
                  </w:r>
                  <w:r w:rsidRPr="00BC7673">
                    <w:instrText>" "" "</w:instrText>
                  </w:r>
                  <w:r>
                    <w:fldChar w:fldCharType="begin"/>
                  </w:r>
                  <w:r>
                    <w:instrText xml:space="preserve"> STYLEREF  </w:instrText>
                  </w:r>
                  <w:r w:rsidRPr="002572B9">
                    <w:instrText>±CoverCompany</w:instrText>
                  </w:r>
                  <w:r>
                    <w:instrText xml:space="preserve"> </w:instrText>
                  </w:r>
                  <w:r>
                    <w:fldChar w:fldCharType="separate"/>
                  </w:r>
                  <w:r w:rsidR="00492C55">
                    <w:instrText>Add company name</w:instrText>
                  </w:r>
                  <w:r>
                    <w:fldChar w:fldCharType="end"/>
                  </w:r>
                  <w:r w:rsidRPr="00BC7673">
                    <w:instrText>"</w:instrText>
                  </w:r>
                  <w:r w:rsidRPr="00BC7673">
                    <w:fldChar w:fldCharType="separate"/>
                  </w:r>
                  <w:r w:rsidR="00492C55">
                    <w:t>Add company name</w:t>
                  </w:r>
                  <w:r w:rsidRPr="00BC7673">
                    <w:fldChar w:fldCharType="end"/>
                  </w:r>
                </w:p>
              </w:tc>
              <w:tc>
                <w:tcPr>
                  <w:tcW w:w="0" w:type="auto"/>
                  <w:tcMar>
                    <w:left w:w="0" w:type="dxa"/>
                  </w:tcMar>
                  <w:vAlign w:val="center"/>
                </w:tcPr>
                <w:p w14:paraId="49B57D0D" w14:textId="77777777" w:rsidR="002572B9" w:rsidRDefault="002572B9" w:rsidP="00A631AC">
                  <w:pPr>
                    <w:pStyle w:val="InsideCoverText10pt"/>
                  </w:pPr>
                  <w:r w:rsidRPr="00BC7673">
                    <w:fldChar w:fldCharType="begin"/>
                  </w:r>
                  <w:r w:rsidRPr="00BC7673">
                    <w:instrText xml:space="preserve"> IF "</w:instrText>
                  </w:r>
                  <w:r>
                    <w:fldChar w:fldCharType="begin"/>
                  </w:r>
                  <w:r>
                    <w:instrText xml:space="preserve"> STYLEREF  </w:instrText>
                  </w:r>
                  <w:r w:rsidRPr="002572B9">
                    <w:instrText>±CoverIssue</w:instrText>
                  </w:r>
                  <w:r>
                    <w:instrText xml:space="preserve"> </w:instrText>
                  </w:r>
                  <w:r>
                    <w:fldChar w:fldCharType="separate"/>
                  </w:r>
                  <w:r w:rsidR="00492C55">
                    <w:instrText>Add project number</w:instrText>
                  </w:r>
                  <w:r>
                    <w:fldChar w:fldCharType="end"/>
                  </w:r>
                  <w:r w:rsidRPr="00BC7673">
                    <w:instrText>" = "</w:instrText>
                  </w:r>
                  <w:r w:rsidR="004048C0">
                    <w:instrText xml:space="preserve"> Error*</w:instrText>
                  </w:r>
                  <w:r w:rsidRPr="00BC7673">
                    <w:instrText>" "" "</w:instrText>
                  </w:r>
                  <w:r w:rsidR="00FE3831">
                    <w:instrText>  </w:instrText>
                  </w:r>
                  <w:r w:rsidR="00FE3831" w:rsidRPr="0088106D">
                    <w:rPr>
                      <w:rFonts w:cstheme="minorHAnsi"/>
                      <w:color w:val="F37021" w:themeColor="text2"/>
                    </w:rPr>
                    <w:sym w:font="Wingdings 2" w:char="F0A1"/>
                  </w:r>
                  <w:r w:rsidR="00FE3831">
                    <w:instrText>  </w:instrText>
                  </w:r>
                  <w:r>
                    <w:fldChar w:fldCharType="begin"/>
                  </w:r>
                  <w:r>
                    <w:instrText xml:space="preserve"> STYLEREF  </w:instrText>
                  </w:r>
                  <w:r w:rsidRPr="002572B9">
                    <w:instrText>±CoverIssue</w:instrText>
                  </w:r>
                  <w:r>
                    <w:instrText xml:space="preserve"> </w:instrText>
                  </w:r>
                  <w:r>
                    <w:fldChar w:fldCharType="separate"/>
                  </w:r>
                  <w:r w:rsidR="00492C55">
                    <w:instrText>Add project number</w:instrText>
                  </w:r>
                  <w:r>
                    <w:fldChar w:fldCharType="end"/>
                  </w:r>
                  <w:r w:rsidRPr="00BC7673">
                    <w:instrText>"</w:instrText>
                  </w:r>
                  <w:r w:rsidRPr="00BC7673">
                    <w:fldChar w:fldCharType="separate"/>
                  </w:r>
                  <w:r w:rsidR="00492C55">
                    <w:t>  </w:t>
                  </w:r>
                  <w:r w:rsidR="00492C55" w:rsidRPr="0088106D">
                    <w:rPr>
                      <w:rFonts w:cstheme="minorHAnsi"/>
                      <w:color w:val="F37021" w:themeColor="text2"/>
                    </w:rPr>
                    <w:sym w:font="Wingdings 2" w:char="F0A1"/>
                  </w:r>
                  <w:r w:rsidR="00492C55">
                    <w:t>  Add project number</w:t>
                  </w:r>
                  <w:r w:rsidRPr="00BC7673">
                    <w:fldChar w:fldCharType="end"/>
                  </w:r>
                </w:p>
              </w:tc>
              <w:tc>
                <w:tcPr>
                  <w:tcW w:w="0" w:type="auto"/>
                  <w:tcMar>
                    <w:left w:w="0" w:type="dxa"/>
                  </w:tcMar>
                  <w:vAlign w:val="center"/>
                </w:tcPr>
                <w:p w14:paraId="528B3376" w14:textId="77777777" w:rsidR="002572B9" w:rsidRDefault="002572B9" w:rsidP="00A631AC">
                  <w:pPr>
                    <w:pStyle w:val="InsideCoverText10pt"/>
                  </w:pPr>
                  <w:r w:rsidRPr="00BC7673">
                    <w:fldChar w:fldCharType="begin"/>
                  </w:r>
                  <w:r w:rsidRPr="00BC7673">
                    <w:instrText xml:space="preserve"> IF "</w:instrText>
                  </w:r>
                  <w:r>
                    <w:fldChar w:fldCharType="begin"/>
                  </w:r>
                  <w:r>
                    <w:instrText xml:space="preserve"> STYLEREF  </w:instrText>
                  </w:r>
                  <w:r w:rsidRPr="002572B9">
                    <w:instrText>±CoverMonth</w:instrText>
                  </w:r>
                  <w:r>
                    <w:instrText xml:space="preserve"> </w:instrText>
                  </w:r>
                  <w:r>
                    <w:fldChar w:fldCharType="separate"/>
                  </w:r>
                  <w:r w:rsidR="00492C55">
                    <w:instrText>Add date</w:instrText>
                  </w:r>
                  <w:r>
                    <w:fldChar w:fldCharType="end"/>
                  </w:r>
                  <w:r w:rsidRPr="00BC7673">
                    <w:instrText>" = "</w:instrText>
                  </w:r>
                  <w:r w:rsidR="004048C0">
                    <w:instrText xml:space="preserve"> Error*</w:instrText>
                  </w:r>
                  <w:r w:rsidRPr="00BC7673">
                    <w:instrText>" "" "</w:instrText>
                  </w:r>
                  <w:r w:rsidR="00FE3831">
                    <w:instrText>  </w:instrText>
                  </w:r>
                  <w:r w:rsidR="00FE3831" w:rsidRPr="0088106D">
                    <w:rPr>
                      <w:rFonts w:cstheme="minorHAnsi"/>
                      <w:color w:val="F37021" w:themeColor="text2"/>
                    </w:rPr>
                    <w:sym w:font="Wingdings 2" w:char="F0A1"/>
                  </w:r>
                  <w:r w:rsidR="00FE3831">
                    <w:instrText>  </w:instrText>
                  </w:r>
                  <w:r>
                    <w:fldChar w:fldCharType="begin"/>
                  </w:r>
                  <w:r>
                    <w:instrText xml:space="preserve"> STYLEREF  </w:instrText>
                  </w:r>
                  <w:r w:rsidRPr="002572B9">
                    <w:instrText>±CoverMonth</w:instrText>
                  </w:r>
                  <w:r>
                    <w:instrText xml:space="preserve"> </w:instrText>
                  </w:r>
                  <w:r>
                    <w:fldChar w:fldCharType="separate"/>
                  </w:r>
                  <w:r w:rsidR="00492C55">
                    <w:instrText>Add date</w:instrText>
                  </w:r>
                  <w:r>
                    <w:fldChar w:fldCharType="end"/>
                  </w:r>
                  <w:r w:rsidRPr="00BC7673">
                    <w:instrText>"</w:instrText>
                  </w:r>
                  <w:r w:rsidRPr="00BC7673">
                    <w:fldChar w:fldCharType="separate"/>
                  </w:r>
                  <w:r w:rsidR="00492C55">
                    <w:t>  </w:t>
                  </w:r>
                  <w:r w:rsidR="00492C55" w:rsidRPr="0088106D">
                    <w:rPr>
                      <w:rFonts w:cstheme="minorHAnsi"/>
                      <w:color w:val="F37021" w:themeColor="text2"/>
                    </w:rPr>
                    <w:sym w:font="Wingdings 2" w:char="F0A1"/>
                  </w:r>
                  <w:r w:rsidR="00492C55">
                    <w:t>  Add date</w:t>
                  </w:r>
                  <w:r w:rsidRPr="00BC7673">
                    <w:fldChar w:fldCharType="end"/>
                  </w:r>
                </w:p>
              </w:tc>
              <w:tc>
                <w:tcPr>
                  <w:tcW w:w="0" w:type="auto"/>
                  <w:tcMar>
                    <w:left w:w="57" w:type="dxa"/>
                  </w:tcMar>
                  <w:vAlign w:val="center"/>
                </w:tcPr>
                <w:p w14:paraId="41422A9B" w14:textId="77777777" w:rsidR="002572B9" w:rsidRDefault="002572B9" w:rsidP="00A631AC">
                  <w:pPr>
                    <w:pStyle w:val="InsideCoverText10pt"/>
                  </w:pPr>
                  <w:r w:rsidRPr="00BC7673">
                    <w:fldChar w:fldCharType="begin"/>
                  </w:r>
                  <w:r w:rsidRPr="00BC7673">
                    <w:instrText xml:space="preserve"> IF "</w:instrText>
                  </w:r>
                  <w:r>
                    <w:fldChar w:fldCharType="begin"/>
                  </w:r>
                  <w:r>
                    <w:instrText xml:space="preserve"> STYLEREF  </w:instrText>
                  </w:r>
                  <w:r w:rsidRPr="002572B9">
                    <w:instrText>±Cover</w:instrText>
                  </w:r>
                  <w:r>
                    <w:instrText xml:space="preserve">Year </w:instrText>
                  </w:r>
                  <w:r>
                    <w:fldChar w:fldCharType="separate"/>
                  </w:r>
                  <w:r w:rsidR="00492C55">
                    <w:instrText>Add year</w:instrText>
                  </w:r>
                  <w:r>
                    <w:fldChar w:fldCharType="end"/>
                  </w:r>
                  <w:r w:rsidRPr="00BC7673">
                    <w:instrText>" = "</w:instrText>
                  </w:r>
                  <w:r w:rsidR="004048C0">
                    <w:instrText xml:space="preserve"> Error*</w:instrText>
                  </w:r>
                  <w:r w:rsidRPr="00BC7673">
                    <w:instrText>" "" "</w:instrText>
                  </w:r>
                  <w:r>
                    <w:fldChar w:fldCharType="begin"/>
                  </w:r>
                  <w:r>
                    <w:instrText xml:space="preserve"> STYLEREF  </w:instrText>
                  </w:r>
                  <w:r w:rsidRPr="002572B9">
                    <w:instrText>±Cover</w:instrText>
                  </w:r>
                  <w:r>
                    <w:instrText xml:space="preserve">Year </w:instrText>
                  </w:r>
                  <w:r>
                    <w:fldChar w:fldCharType="separate"/>
                  </w:r>
                  <w:r w:rsidR="00492C55">
                    <w:instrText>Add year</w:instrText>
                  </w:r>
                  <w:r>
                    <w:fldChar w:fldCharType="end"/>
                  </w:r>
                  <w:r w:rsidRPr="00BC7673">
                    <w:instrText>"</w:instrText>
                  </w:r>
                  <w:r w:rsidRPr="00BC7673">
                    <w:fldChar w:fldCharType="separate"/>
                  </w:r>
                  <w:r w:rsidR="00492C55">
                    <w:t>Add year</w:t>
                  </w:r>
                  <w:r w:rsidRPr="00BC7673">
                    <w:fldChar w:fldCharType="end"/>
                  </w:r>
                </w:p>
              </w:tc>
            </w:tr>
          </w:tbl>
          <w:p w14:paraId="3E1501BC" w14:textId="77777777" w:rsidR="002572B9" w:rsidRPr="001640FA" w:rsidRDefault="002572B9" w:rsidP="001640FA">
            <w:pPr>
              <w:pStyle w:val="NoSpacing"/>
            </w:pPr>
          </w:p>
        </w:tc>
      </w:tr>
    </w:tbl>
    <w:sdt>
      <w:sdtPr>
        <w:rPr>
          <w:rFonts w:asciiTheme="minorHAnsi" w:hAnsiTheme="minorHAnsi" w:cstheme="minorBidi"/>
          <w:sz w:val="20"/>
        </w:rPr>
        <w:alias w:val="Section Break"/>
        <w:tag w:val="Section Break"/>
        <w:id w:val="1892229149"/>
        <w:placeholder>
          <w:docPart w:val="3896A8FDAAEB0545AA6D8B18A62413D2"/>
        </w:placeholder>
      </w:sdtPr>
      <w:sdtContent>
        <w:p w14:paraId="1042F9F1" w14:textId="77777777" w:rsidR="00B7403B" w:rsidRPr="00235868" w:rsidRDefault="00B7403B" w:rsidP="001A1C14">
          <w:pPr>
            <w:pStyle w:val="Spacer"/>
          </w:pPr>
        </w:p>
        <w:p w14:paraId="747B3EFB" w14:textId="77777777" w:rsidR="00A65BF4" w:rsidRPr="001640FA" w:rsidRDefault="00000000" w:rsidP="003E2710">
          <w:pPr>
            <w:sectPr w:rsidR="00A65BF4" w:rsidRPr="001640FA" w:rsidSect="009D185A">
              <w:footerReference w:type="default" r:id="rId11"/>
              <w:pgSz w:w="11906" w:h="16838" w:code="9"/>
              <w:pgMar w:top="1418" w:right="0" w:bottom="851" w:left="2835" w:header="284" w:footer="284" w:gutter="0"/>
              <w:cols w:space="708"/>
              <w:docGrid w:linePitch="360"/>
            </w:sectPr>
          </w:pPr>
        </w:p>
      </w:sdtContent>
    </w:sdt>
    <w:p w14:paraId="372C185F" w14:textId="77777777" w:rsidR="00F86167" w:rsidRDefault="00B31C66" w:rsidP="008F6A64">
      <w:pPr>
        <w:pStyle w:val="Head1NonTOC"/>
      </w:pPr>
      <w:r>
        <w:lastRenderedPageBreak/>
        <w:t>Acknowledgment</w:t>
      </w:r>
      <w:r w:rsidR="006F23BA">
        <w:t>s</w:t>
      </w:r>
    </w:p>
    <w:p w14:paraId="31AFD1A6" w14:textId="77777777" w:rsidR="00207D65" w:rsidRPr="00207D65" w:rsidRDefault="009D185A" w:rsidP="00207D65">
      <w:r>
        <w:fldChar w:fldCharType="begin">
          <w:ffData>
            <w:name w:val=""/>
            <w:enabled/>
            <w:calcOnExit w:val="0"/>
            <w:textInput>
              <w:default w:val="Add acknowledgment of contributing authors and others or delete"/>
            </w:textInput>
          </w:ffData>
        </w:fldChar>
      </w:r>
      <w:r>
        <w:instrText xml:space="preserve"> FORMTEXT </w:instrText>
      </w:r>
      <w:r>
        <w:fldChar w:fldCharType="separate"/>
      </w:r>
      <w:r w:rsidR="00677405">
        <w:rPr>
          <w:noProof/>
        </w:rPr>
        <w:t>Add acknowledgment of contributing authors and others or delete</w:t>
      </w:r>
      <w:r>
        <w:fldChar w:fldCharType="end"/>
      </w:r>
    </w:p>
    <w:tbl>
      <w:tblPr>
        <w:tblpPr w:topFromText="567" w:tblpYSpec="bottom"/>
        <w:tblOverlap w:val="never"/>
        <w:tblW w:w="0" w:type="auto"/>
        <w:tblLayout w:type="fixed"/>
        <w:tblCellMar>
          <w:left w:w="0" w:type="dxa"/>
          <w:right w:w="0" w:type="dxa"/>
        </w:tblCellMar>
        <w:tblLook w:val="04A0" w:firstRow="1" w:lastRow="0" w:firstColumn="1" w:lastColumn="0" w:noHBand="0" w:noVBand="1"/>
      </w:tblPr>
      <w:tblGrid>
        <w:gridCol w:w="10194"/>
      </w:tblGrid>
      <w:tr w:rsidR="00B8573F" w14:paraId="78C70068" w14:textId="77777777" w:rsidTr="00B8573F">
        <w:trPr>
          <w:cantSplit/>
        </w:trPr>
        <w:tc>
          <w:tcPr>
            <w:tcW w:w="10194" w:type="dxa"/>
          </w:tcPr>
          <w:p w14:paraId="410A9EAD" w14:textId="77777777" w:rsidR="003E2710" w:rsidRDefault="000407AA" w:rsidP="00B8573F">
            <w:pPr>
              <w:pStyle w:val="DisclaimerText"/>
            </w:pPr>
            <w:r>
              <w:fldChar w:fldCharType="begin">
                <w:ffData>
                  <w:name w:val=""/>
                  <w:enabled/>
                  <w:calcOnExit w:val="0"/>
                  <w:textInput>
                    <w:default w:val="Add disclaimer/notices text and replace SRK company name and client name with fields below"/>
                  </w:textInput>
                </w:ffData>
              </w:fldChar>
            </w:r>
            <w:r>
              <w:instrText xml:space="preserve"> FORMTEXT </w:instrText>
            </w:r>
            <w:r>
              <w:fldChar w:fldCharType="separate"/>
            </w:r>
            <w:r>
              <w:rPr>
                <w:noProof/>
              </w:rPr>
              <w:t>Add disclaimer/notices text and replace SRK company name and client name with fields below</w:t>
            </w:r>
            <w:r>
              <w:fldChar w:fldCharType="end"/>
            </w:r>
          </w:p>
          <w:p w14:paraId="4F7636BA" w14:textId="77777777" w:rsidR="004048C0" w:rsidRDefault="004048C0" w:rsidP="00B8573F">
            <w:pPr>
              <w:pStyle w:val="DisclaimerText"/>
              <w:rPr>
                <w:noProof/>
              </w:rPr>
            </w:pPr>
            <w:r w:rsidRPr="00BC7673">
              <w:fldChar w:fldCharType="begin"/>
            </w:r>
            <w:r w:rsidRPr="00BC7673">
              <w:instrText xml:space="preserve"> IF "</w:instrText>
            </w:r>
            <w:r>
              <w:fldChar w:fldCharType="begin"/>
            </w:r>
            <w:r>
              <w:instrText xml:space="preserve"> STYLEREF  </w:instrText>
            </w:r>
            <w:r w:rsidRPr="002572B9">
              <w:instrText>±CoverCompany</w:instrText>
            </w:r>
            <w:r>
              <w:instrText xml:space="preserve"> </w:instrText>
            </w:r>
            <w:r>
              <w:fldChar w:fldCharType="separate"/>
            </w:r>
            <w:r w:rsidR="00492C55">
              <w:rPr>
                <w:noProof/>
              </w:rPr>
              <w:instrText>Add company name</w:instrText>
            </w:r>
            <w:r>
              <w:fldChar w:fldCharType="end"/>
            </w:r>
            <w:r w:rsidRPr="00BC7673">
              <w:instrText>" = "</w:instrText>
            </w:r>
            <w:r>
              <w:instrText>Error*</w:instrText>
            </w:r>
            <w:r w:rsidRPr="00BC7673">
              <w:instrText>" "" "</w:instrText>
            </w:r>
            <w:r>
              <w:fldChar w:fldCharType="begin"/>
            </w:r>
            <w:r>
              <w:instrText xml:space="preserve"> STYLEREF  </w:instrText>
            </w:r>
            <w:r w:rsidRPr="002572B9">
              <w:instrText>±CoverCompany</w:instrText>
            </w:r>
            <w:r>
              <w:instrText xml:space="preserve"> </w:instrText>
            </w:r>
            <w:r>
              <w:fldChar w:fldCharType="separate"/>
            </w:r>
            <w:r w:rsidR="00492C55">
              <w:rPr>
                <w:noProof/>
              </w:rPr>
              <w:instrText>Add company name</w:instrText>
            </w:r>
            <w:r>
              <w:fldChar w:fldCharType="end"/>
            </w:r>
            <w:r w:rsidRPr="00BC7673">
              <w:instrText>"</w:instrText>
            </w:r>
            <w:r w:rsidRPr="00BC7673">
              <w:fldChar w:fldCharType="separate"/>
            </w:r>
            <w:r w:rsidR="00492C55">
              <w:rPr>
                <w:noProof/>
              </w:rPr>
              <w:t>Add company name</w:t>
            </w:r>
            <w:r w:rsidRPr="00BC7673">
              <w:fldChar w:fldCharType="end"/>
            </w:r>
          </w:p>
          <w:p w14:paraId="051E5C49" w14:textId="77777777" w:rsidR="001A4DD8" w:rsidRDefault="001A4DD8" w:rsidP="00B8573F">
            <w:pPr>
              <w:pStyle w:val="DisclaimerText"/>
            </w:pPr>
            <w:r w:rsidRPr="005C31B9">
              <w:fldChar w:fldCharType="begin"/>
            </w:r>
            <w:r w:rsidRPr="005C31B9">
              <w:instrText xml:space="preserve"> IF "</w:instrText>
            </w:r>
            <w:fldSimple w:instr="  STYLEREF  ±CoverClient  ">
              <w:r w:rsidR="00492C55">
                <w:rPr>
                  <w:noProof/>
                </w:rPr>
                <w:instrText>Add client name</w:instrText>
              </w:r>
            </w:fldSimple>
            <w:r w:rsidRPr="005C31B9">
              <w:instrText>" = "Error*" "" "</w:instrText>
            </w:r>
            <w:fldSimple w:instr="  STYLEREF  ±CoverClient  ">
              <w:r w:rsidR="00492C55">
                <w:rPr>
                  <w:noProof/>
                </w:rPr>
                <w:instrText>Add client name</w:instrText>
              </w:r>
            </w:fldSimple>
            <w:r w:rsidRPr="005C31B9">
              <w:instrText>"</w:instrText>
            </w:r>
            <w:r w:rsidRPr="005C31B9">
              <w:fldChar w:fldCharType="separate"/>
            </w:r>
            <w:r w:rsidR="00492C55">
              <w:rPr>
                <w:noProof/>
              </w:rPr>
              <w:t>Add client name</w:t>
            </w:r>
            <w:r w:rsidRPr="005C31B9">
              <w:fldChar w:fldCharType="end"/>
            </w:r>
          </w:p>
        </w:tc>
      </w:tr>
    </w:tbl>
    <w:p w14:paraId="05679636" w14:textId="77777777" w:rsidR="00236B44" w:rsidRDefault="00236B44" w:rsidP="00B8573F"/>
    <w:p w14:paraId="71FA55D4" w14:textId="77777777" w:rsidR="00F1638A" w:rsidRDefault="00F1638A" w:rsidP="00B8573F"/>
    <w:sdt>
      <w:sdtPr>
        <w:rPr>
          <w:rFonts w:cstheme="minorBidi"/>
          <w:color w:val="000000" w:themeColor="text1"/>
          <w:sz w:val="20"/>
        </w:rPr>
        <w:alias w:val="Section Break"/>
        <w:tag w:val="Section Break"/>
        <w:id w:val="-1548600779"/>
        <w:placeholder>
          <w:docPart w:val="3896A8FDAAEB0545AA6D8B18A62413D2"/>
        </w:placeholder>
      </w:sdtPr>
      <w:sdtContent>
        <w:p w14:paraId="2BBB9968" w14:textId="77777777" w:rsidR="004048C0" w:rsidRDefault="004048C0" w:rsidP="00E31065">
          <w:pPr>
            <w:pStyle w:val="Hidden"/>
            <w:framePr w:wrap="auto" w:vAnchor="margin" w:hAnchor="text" w:xAlign="left" w:yAlign="inline"/>
          </w:pPr>
          <w:r>
            <w:t>Disclaimer and Notices</w:t>
          </w:r>
        </w:p>
        <w:p w14:paraId="56F8FA21" w14:textId="77777777" w:rsidR="00236B44" w:rsidRDefault="00236B44" w:rsidP="00E718C2">
          <w:pPr>
            <w:pStyle w:val="Spacer"/>
          </w:pPr>
        </w:p>
        <w:p w14:paraId="28A0AB8A" w14:textId="77777777" w:rsidR="00A428EA" w:rsidRPr="001640FA" w:rsidRDefault="00000000" w:rsidP="003E2710">
          <w:pPr>
            <w:sectPr w:rsidR="00A428EA" w:rsidRPr="001640FA" w:rsidSect="00012D2D">
              <w:headerReference w:type="default" r:id="rId12"/>
              <w:footerReference w:type="default" r:id="rId13"/>
              <w:headerReference w:type="first" r:id="rId14"/>
              <w:footerReference w:type="first" r:id="rId15"/>
              <w:pgSz w:w="11906" w:h="16838" w:code="9"/>
              <w:pgMar w:top="1985" w:right="851" w:bottom="2325" w:left="851" w:header="567" w:footer="397" w:gutter="0"/>
              <w:pgNumType w:fmt="lowerRoman"/>
              <w:cols w:space="708"/>
              <w:docGrid w:linePitch="360"/>
            </w:sectPr>
          </w:pPr>
        </w:p>
      </w:sdtContent>
    </w:sdt>
    <w:p w14:paraId="36E1A806" w14:textId="77777777" w:rsidR="00EB20D9" w:rsidRPr="00242A51" w:rsidRDefault="00B7403B" w:rsidP="00422128">
      <w:pPr>
        <w:pStyle w:val="Head1NonTOC"/>
      </w:pPr>
      <w:r>
        <w:lastRenderedPageBreak/>
        <w:t>Contents</w:t>
      </w:r>
    </w:p>
    <w:p w14:paraId="09F7AE52" w14:textId="77777777" w:rsidR="00B7403B" w:rsidRDefault="009D185A" w:rsidP="009475E3">
      <w:r>
        <w:fldChar w:fldCharType="begin">
          <w:ffData>
            <w:name w:val=""/>
            <w:enabled/>
            <w:calcOnExit w:val="0"/>
            <w:textInput>
              <w:default w:val="Add relevant TOC option from Quick Parts list"/>
            </w:textInput>
          </w:ffData>
        </w:fldChar>
      </w:r>
      <w:r>
        <w:instrText xml:space="preserve"> FORMTEXT </w:instrText>
      </w:r>
      <w:r>
        <w:fldChar w:fldCharType="separate"/>
      </w:r>
      <w:r w:rsidR="00677405">
        <w:rPr>
          <w:noProof/>
        </w:rPr>
        <w:t>Add relevant TOC option from Quick Parts list</w:t>
      </w:r>
      <w:r>
        <w:fldChar w:fldCharType="end"/>
      </w:r>
    </w:p>
    <w:p w14:paraId="7DE745D8" w14:textId="77777777" w:rsidR="009475E3" w:rsidRDefault="009475E3" w:rsidP="009475E3">
      <w:pPr>
        <w:rPr>
          <w:highlight w:val="yellow"/>
        </w:rPr>
      </w:pPr>
    </w:p>
    <w:p w14:paraId="2C6F694E" w14:textId="77777777" w:rsidR="001C7D89" w:rsidRDefault="001C7D89" w:rsidP="009475E3">
      <w:pPr>
        <w:rPr>
          <w:highlight w:val="yellow"/>
        </w:rPr>
      </w:pPr>
    </w:p>
    <w:sdt>
      <w:sdtPr>
        <w:rPr>
          <w:rFonts w:asciiTheme="minorHAnsi" w:hAnsiTheme="minorHAnsi" w:cstheme="minorBidi"/>
          <w:sz w:val="20"/>
        </w:rPr>
        <w:alias w:val="Section Break"/>
        <w:tag w:val="Section Break"/>
        <w:id w:val="-2143187559"/>
        <w:placeholder>
          <w:docPart w:val="3896A8FDAAEB0545AA6D8B18A62413D2"/>
        </w:placeholder>
      </w:sdtPr>
      <w:sdtContent>
        <w:p w14:paraId="49279626" w14:textId="77777777" w:rsidR="001C7D89" w:rsidRPr="00E8461A" w:rsidRDefault="001C7D89" w:rsidP="00A55EB3">
          <w:pPr>
            <w:pStyle w:val="Spacer"/>
          </w:pPr>
        </w:p>
        <w:p w14:paraId="0EB80E38" w14:textId="77777777" w:rsidR="001C7D89" w:rsidRPr="00E8461A" w:rsidRDefault="00000000" w:rsidP="009475E3">
          <w:pPr>
            <w:sectPr w:rsidR="001C7D89" w:rsidRPr="00E8461A" w:rsidSect="0088106D">
              <w:headerReference w:type="default" r:id="rId16"/>
              <w:footerReference w:type="default" r:id="rId17"/>
              <w:pgSz w:w="11906" w:h="16838" w:code="9"/>
              <w:pgMar w:top="1985" w:right="851" w:bottom="1701" w:left="851" w:header="567" w:footer="397" w:gutter="0"/>
              <w:pgNumType w:fmt="lowerRoman"/>
              <w:cols w:space="708"/>
              <w:docGrid w:linePitch="360"/>
            </w:sectPr>
          </w:pPr>
        </w:p>
      </w:sdtContent>
    </w:sdt>
    <w:p w14:paraId="460628B9" w14:textId="77777777" w:rsidR="00065ED2" w:rsidRDefault="009053AB" w:rsidP="002D52DD">
      <w:pPr>
        <w:pStyle w:val="Heading1"/>
        <w:numPr>
          <w:ilvl w:val="0"/>
          <w:numId w:val="0"/>
        </w:numPr>
      </w:pPr>
      <w:r w:rsidRPr="009053AB">
        <w:lastRenderedPageBreak/>
        <w:t>Useful Definitions</w:t>
      </w:r>
    </w:p>
    <w:p w14:paraId="75552BC1" w14:textId="77777777" w:rsidR="00065ED2" w:rsidRDefault="009053AB" w:rsidP="00065ED2">
      <w:r w:rsidRPr="009053AB">
        <w:t>This list contains definitions of symbols, units, abbreviations, and terminology that may be unfamiliar to the reader.</w:t>
      </w:r>
    </w:p>
    <w:p w14:paraId="5F7C7031" w14:textId="77777777" w:rsidR="00065ED2" w:rsidRDefault="00065ED2" w:rsidP="00065ED2">
      <w:pPr>
        <w:pStyle w:val="NoSpacing"/>
        <w:rPr>
          <w:highlight w:val="yellow"/>
        </w:rPr>
      </w:pPr>
    </w:p>
    <w:tbl>
      <w:tblPr>
        <w:tblW w:w="10204" w:type="dxa"/>
        <w:tblLayout w:type="fixed"/>
        <w:tblCellMar>
          <w:top w:w="57" w:type="dxa"/>
          <w:left w:w="57" w:type="dxa"/>
          <w:bottom w:w="57" w:type="dxa"/>
          <w:right w:w="57" w:type="dxa"/>
        </w:tblCellMar>
        <w:tblLook w:val="0420" w:firstRow="1" w:lastRow="0" w:firstColumn="0" w:lastColumn="0" w:noHBand="0" w:noVBand="1"/>
      </w:tblPr>
      <w:tblGrid>
        <w:gridCol w:w="1984"/>
        <w:gridCol w:w="8220"/>
      </w:tblGrid>
      <w:tr w:rsidR="003F3427" w14:paraId="64933CAB" w14:textId="77777777" w:rsidTr="00447053">
        <w:tc>
          <w:tcPr>
            <w:tcW w:w="1984" w:type="dxa"/>
          </w:tcPr>
          <w:p w14:paraId="43E8E2FD" w14:textId="77777777" w:rsidR="003F3427" w:rsidRPr="00A362DA" w:rsidRDefault="009D185A" w:rsidP="00447053">
            <w:pPr>
              <w:pStyle w:val="TableTextLeft"/>
            </w:pPr>
            <w:r>
              <w:fldChar w:fldCharType="begin">
                <w:ffData>
                  <w:name w:val=""/>
                  <w:enabled/>
                  <w:calcOnExit w:val="0"/>
                  <w:textInput>
                    <w:default w:val="Add entry"/>
                  </w:textInput>
                </w:ffData>
              </w:fldChar>
            </w:r>
            <w:r>
              <w:instrText xml:space="preserve"> FORMTEXT </w:instrText>
            </w:r>
            <w:r>
              <w:fldChar w:fldCharType="separate"/>
            </w:r>
            <w:r w:rsidR="00677405">
              <w:rPr>
                <w:noProof/>
              </w:rPr>
              <w:t>Add entry</w:t>
            </w:r>
            <w:r>
              <w:fldChar w:fldCharType="end"/>
            </w:r>
          </w:p>
        </w:tc>
        <w:tc>
          <w:tcPr>
            <w:tcW w:w="8220" w:type="dxa"/>
          </w:tcPr>
          <w:p w14:paraId="5858DFEC" w14:textId="77777777" w:rsidR="003F3427" w:rsidRPr="00A362DA" w:rsidRDefault="009D185A" w:rsidP="001A1611">
            <w:pPr>
              <w:pStyle w:val="TableTextLeft"/>
              <w:jc w:val="both"/>
            </w:pPr>
            <w:r>
              <w:fldChar w:fldCharType="begin">
                <w:ffData>
                  <w:name w:val=""/>
                  <w:enabled/>
                  <w:calcOnExit w:val="0"/>
                  <w:textInput>
                    <w:default w:val="Add definition"/>
                  </w:textInput>
                </w:ffData>
              </w:fldChar>
            </w:r>
            <w:r>
              <w:instrText xml:space="preserve"> FORMTEXT </w:instrText>
            </w:r>
            <w:r>
              <w:fldChar w:fldCharType="separate"/>
            </w:r>
            <w:r w:rsidR="00677405">
              <w:rPr>
                <w:noProof/>
              </w:rPr>
              <w:t>Add definition</w:t>
            </w:r>
            <w:r>
              <w:fldChar w:fldCharType="end"/>
            </w:r>
          </w:p>
        </w:tc>
      </w:tr>
      <w:tr w:rsidR="00A428EA" w14:paraId="5A51FE39" w14:textId="77777777" w:rsidTr="00447053">
        <w:tc>
          <w:tcPr>
            <w:tcW w:w="1984" w:type="dxa"/>
          </w:tcPr>
          <w:p w14:paraId="7F8B6773" w14:textId="77777777" w:rsidR="00A428EA" w:rsidRPr="006C35C1" w:rsidRDefault="009D185A" w:rsidP="00447053">
            <w:pPr>
              <w:pStyle w:val="TableTextLeft"/>
            </w:pPr>
            <w:r>
              <w:fldChar w:fldCharType="begin">
                <w:ffData>
                  <w:name w:val=""/>
                  <w:enabled/>
                  <w:calcOnExit w:val="0"/>
                  <w:textInput>
                    <w:default w:val="Add entry"/>
                  </w:textInput>
                </w:ffData>
              </w:fldChar>
            </w:r>
            <w:r>
              <w:instrText xml:space="preserve"> FORMTEXT </w:instrText>
            </w:r>
            <w:r>
              <w:fldChar w:fldCharType="separate"/>
            </w:r>
            <w:r w:rsidR="00677405">
              <w:rPr>
                <w:noProof/>
              </w:rPr>
              <w:t>Add entry</w:t>
            </w:r>
            <w:r>
              <w:fldChar w:fldCharType="end"/>
            </w:r>
          </w:p>
        </w:tc>
        <w:tc>
          <w:tcPr>
            <w:tcW w:w="8220" w:type="dxa"/>
          </w:tcPr>
          <w:p w14:paraId="220CA63C" w14:textId="77777777" w:rsidR="00A428EA" w:rsidRDefault="009D185A" w:rsidP="00A428EA">
            <w:pPr>
              <w:pStyle w:val="TableTextLeft"/>
              <w:jc w:val="both"/>
            </w:pPr>
            <w:r>
              <w:fldChar w:fldCharType="begin">
                <w:ffData>
                  <w:name w:val=""/>
                  <w:enabled/>
                  <w:calcOnExit w:val="0"/>
                  <w:textInput>
                    <w:default w:val="Add definition"/>
                  </w:textInput>
                </w:ffData>
              </w:fldChar>
            </w:r>
            <w:r>
              <w:instrText xml:space="preserve"> FORMTEXT </w:instrText>
            </w:r>
            <w:r>
              <w:fldChar w:fldCharType="separate"/>
            </w:r>
            <w:r w:rsidR="00677405">
              <w:rPr>
                <w:noProof/>
              </w:rPr>
              <w:t>Add definition</w:t>
            </w:r>
            <w:r>
              <w:fldChar w:fldCharType="end"/>
            </w:r>
          </w:p>
        </w:tc>
      </w:tr>
      <w:tr w:rsidR="00A428EA" w14:paraId="29BB8521" w14:textId="77777777" w:rsidTr="00447053">
        <w:tc>
          <w:tcPr>
            <w:tcW w:w="1984" w:type="dxa"/>
          </w:tcPr>
          <w:p w14:paraId="1692B3EA" w14:textId="77777777" w:rsidR="00A428EA" w:rsidRPr="007F2BDC" w:rsidRDefault="009D185A" w:rsidP="00447053">
            <w:pPr>
              <w:pStyle w:val="TableTextLeft"/>
            </w:pPr>
            <w:r>
              <w:fldChar w:fldCharType="begin">
                <w:ffData>
                  <w:name w:val=""/>
                  <w:enabled/>
                  <w:calcOnExit w:val="0"/>
                  <w:textInput>
                    <w:default w:val="Add entry"/>
                  </w:textInput>
                </w:ffData>
              </w:fldChar>
            </w:r>
            <w:r>
              <w:instrText xml:space="preserve"> FORMTEXT </w:instrText>
            </w:r>
            <w:r>
              <w:fldChar w:fldCharType="separate"/>
            </w:r>
            <w:r w:rsidR="00677405">
              <w:rPr>
                <w:noProof/>
              </w:rPr>
              <w:t>Add entry</w:t>
            </w:r>
            <w:r>
              <w:fldChar w:fldCharType="end"/>
            </w:r>
          </w:p>
        </w:tc>
        <w:tc>
          <w:tcPr>
            <w:tcW w:w="8220" w:type="dxa"/>
          </w:tcPr>
          <w:p w14:paraId="150CDE5E" w14:textId="77777777" w:rsidR="00A428EA" w:rsidRDefault="009D185A" w:rsidP="00A428EA">
            <w:pPr>
              <w:pStyle w:val="TableTextLeft"/>
              <w:jc w:val="both"/>
            </w:pPr>
            <w:r>
              <w:fldChar w:fldCharType="begin">
                <w:ffData>
                  <w:name w:val=""/>
                  <w:enabled/>
                  <w:calcOnExit w:val="0"/>
                  <w:textInput>
                    <w:default w:val="Add definition. Press TAB to add entries"/>
                  </w:textInput>
                </w:ffData>
              </w:fldChar>
            </w:r>
            <w:r>
              <w:instrText xml:space="preserve"> FORMTEXT </w:instrText>
            </w:r>
            <w:r>
              <w:fldChar w:fldCharType="separate"/>
            </w:r>
            <w:r w:rsidR="00677405">
              <w:rPr>
                <w:noProof/>
              </w:rPr>
              <w:t>Add definition. Press TAB to add entries</w:t>
            </w:r>
            <w:r>
              <w:fldChar w:fldCharType="end"/>
            </w:r>
          </w:p>
        </w:tc>
      </w:tr>
    </w:tbl>
    <w:sdt>
      <w:sdtPr>
        <w:rPr>
          <w:rFonts w:asciiTheme="minorHAnsi" w:hAnsiTheme="minorHAnsi" w:cstheme="minorBidi"/>
          <w:sz w:val="20"/>
        </w:rPr>
        <w:alias w:val="Section Break"/>
        <w:tag w:val="Section Break"/>
        <w:id w:val="-816267429"/>
        <w:placeholder>
          <w:docPart w:val="3896A8FDAAEB0545AA6D8B18A62413D2"/>
        </w:placeholder>
      </w:sdtPr>
      <w:sdtContent>
        <w:p w14:paraId="19EF19AF" w14:textId="77777777" w:rsidR="00F439FC" w:rsidRPr="00E718C2" w:rsidRDefault="00F439FC" w:rsidP="001A1C14">
          <w:pPr>
            <w:pStyle w:val="Spacer"/>
          </w:pPr>
        </w:p>
        <w:p w14:paraId="04B90820" w14:textId="77777777" w:rsidR="00B7403B" w:rsidRPr="001640FA" w:rsidRDefault="00000000" w:rsidP="003E2710">
          <w:pPr>
            <w:sectPr w:rsidR="00B7403B" w:rsidRPr="001640FA" w:rsidSect="0088106D">
              <w:headerReference w:type="default" r:id="rId18"/>
              <w:footerReference w:type="default" r:id="rId19"/>
              <w:pgSz w:w="11906" w:h="16838" w:code="9"/>
              <w:pgMar w:top="1985" w:right="851" w:bottom="1701" w:left="851" w:header="567" w:footer="397" w:gutter="0"/>
              <w:pgNumType w:fmt="lowerRoman"/>
              <w:cols w:space="708"/>
              <w:docGrid w:linePitch="360"/>
            </w:sectPr>
          </w:pPr>
        </w:p>
      </w:sdtContent>
    </w:sdt>
    <w:p w14:paraId="497953EB" w14:textId="77777777" w:rsidR="00E31065" w:rsidRDefault="00E31065" w:rsidP="001C7D89">
      <w:pPr>
        <w:pStyle w:val="Heading1"/>
        <w:numPr>
          <w:ilvl w:val="0"/>
          <w:numId w:val="0"/>
        </w:numPr>
      </w:pPr>
      <w:bookmarkStart w:id="0" w:name="_Toc19958237"/>
      <w:bookmarkStart w:id="1" w:name="_Toc358632738"/>
      <w:bookmarkStart w:id="2" w:name="_Toc361314398"/>
      <w:bookmarkStart w:id="3" w:name="_Toc361660213"/>
      <w:bookmarkStart w:id="4" w:name="_Toc362025675"/>
      <w:bookmarkStart w:id="5" w:name="_Toc362259575"/>
      <w:bookmarkStart w:id="6" w:name="_Toc362342696"/>
      <w:bookmarkStart w:id="7" w:name="_Toc362522399"/>
      <w:bookmarkStart w:id="8" w:name="_Toc367176003"/>
      <w:bookmarkStart w:id="9" w:name="_Toc367190210"/>
      <w:bookmarkStart w:id="10" w:name="_Toc367780715"/>
      <w:bookmarkStart w:id="11" w:name="_Toc368036953"/>
      <w:bookmarkStart w:id="12" w:name="_Toc368479953"/>
      <w:bookmarkStart w:id="13" w:name="_Toc368488894"/>
      <w:bookmarkStart w:id="14" w:name="_Toc368692864"/>
      <w:bookmarkStart w:id="15" w:name="_Toc368693168"/>
      <w:bookmarkStart w:id="16" w:name="_Toc368985221"/>
      <w:bookmarkStart w:id="17" w:name="_Toc369074537"/>
      <w:bookmarkStart w:id="18" w:name="_Toc369074786"/>
      <w:bookmarkStart w:id="19" w:name="_Toc369284264"/>
      <w:bookmarkStart w:id="20" w:name="_Toc369287797"/>
      <w:bookmarkStart w:id="21" w:name="_Toc369288645"/>
      <w:bookmarkStart w:id="22" w:name="_Toc369289988"/>
      <w:bookmarkStart w:id="23" w:name="_Toc369292240"/>
      <w:bookmarkStart w:id="24" w:name="_Toc369615667"/>
      <w:bookmarkStart w:id="25" w:name="_Toc369872888"/>
      <w:bookmarkStart w:id="26" w:name="_Toc369875152"/>
      <w:bookmarkStart w:id="27" w:name="_Toc369876268"/>
      <w:bookmarkStart w:id="28" w:name="_Toc369880031"/>
      <w:bookmarkStart w:id="29" w:name="_Toc370742704"/>
      <w:bookmarkStart w:id="30" w:name="_Toc424814752"/>
      <w:bookmarkStart w:id="31" w:name="_Toc424815591"/>
      <w:bookmarkStart w:id="32" w:name="_Toc424815728"/>
      <w:r>
        <w:lastRenderedPageBreak/>
        <w:t xml:space="preserve">Executive </w:t>
      </w:r>
      <w:r w:rsidRPr="000B2A13">
        <w:t>Summary</w:t>
      </w:r>
    </w:p>
    <w:p w14:paraId="4E954339" w14:textId="77777777" w:rsidR="00E31065" w:rsidRPr="001640FA" w:rsidRDefault="00E31065" w:rsidP="00E31065">
      <w:r>
        <w:fldChar w:fldCharType="begin">
          <w:ffData>
            <w:name w:val=""/>
            <w:enabled/>
            <w:calcOnExit w:val="0"/>
            <w:textInput>
              <w:default w:val="Add text"/>
            </w:textInput>
          </w:ffData>
        </w:fldChar>
      </w:r>
      <w:r>
        <w:instrText xml:space="preserve"> FORMTEXT </w:instrText>
      </w:r>
      <w:r>
        <w:fldChar w:fldCharType="separate"/>
      </w:r>
      <w:r>
        <w:rPr>
          <w:noProof/>
        </w:rPr>
        <w:t>Add text</w:t>
      </w:r>
      <w:r>
        <w:fldChar w:fldCharType="end"/>
      </w:r>
    </w:p>
    <w:p w14:paraId="4F40CE47" w14:textId="77777777" w:rsidR="00E31065" w:rsidRPr="006F23BA" w:rsidRDefault="00E31065" w:rsidP="00E31065"/>
    <w:sdt>
      <w:sdtPr>
        <w:rPr>
          <w:rFonts w:asciiTheme="minorHAnsi" w:hAnsiTheme="minorHAnsi" w:cstheme="minorBidi"/>
          <w:sz w:val="20"/>
        </w:rPr>
        <w:alias w:val="Section Break"/>
        <w:tag w:val="Section Break"/>
        <w:id w:val="-1924944490"/>
        <w:placeholder>
          <w:docPart w:val="6B446800CFF2AA4295895A4FD3AD24A8"/>
        </w:placeholder>
      </w:sdtPr>
      <w:sdtContent>
        <w:p w14:paraId="04365B34" w14:textId="77777777" w:rsidR="00E31065" w:rsidRDefault="00E31065" w:rsidP="00E31065">
          <w:pPr>
            <w:pStyle w:val="Spacer"/>
          </w:pPr>
        </w:p>
        <w:p w14:paraId="34559276" w14:textId="77777777" w:rsidR="00E31065" w:rsidRPr="001640FA" w:rsidRDefault="00000000" w:rsidP="00E31065">
          <w:pPr>
            <w:sectPr w:rsidR="00E31065" w:rsidRPr="001640FA" w:rsidSect="00E603B4">
              <w:headerReference w:type="default" r:id="rId20"/>
              <w:footerReference w:type="default" r:id="rId21"/>
              <w:pgSz w:w="11906" w:h="16838" w:code="9"/>
              <w:pgMar w:top="1985" w:right="851" w:bottom="1701" w:left="2268" w:header="567" w:footer="397" w:gutter="0"/>
              <w:pgNumType w:fmt="lowerRoman"/>
              <w:cols w:space="708"/>
              <w:docGrid w:linePitch="360"/>
            </w:sectPr>
          </w:pPr>
        </w:p>
      </w:sdtContent>
    </w:sdt>
    <w:p w14:paraId="51E09806" w14:textId="77777777" w:rsidR="00C13505" w:rsidRDefault="00C13505" w:rsidP="002F21A1">
      <w:pPr>
        <w:pStyle w:val="Heading1"/>
      </w:pPr>
      <w:r w:rsidRPr="00C13505">
        <w:lastRenderedPageBreak/>
        <w:t>Introduction</w:t>
      </w:r>
      <w:bookmarkEnd w:id="0"/>
    </w:p>
    <w:p w14:paraId="3035123F" w14:textId="77777777" w:rsidR="00C13505" w:rsidRPr="00C13505" w:rsidRDefault="009D185A" w:rsidP="00C13505">
      <w:r>
        <w:fldChar w:fldCharType="begin">
          <w:ffData>
            <w:name w:val=""/>
            <w:enabled/>
            <w:calcOnExit w:val="0"/>
            <w:textInput>
              <w:default w:val="Add text"/>
            </w:textInput>
          </w:ffData>
        </w:fldChar>
      </w:r>
      <w:r>
        <w:instrText xml:space="preserve"> FORMTEXT </w:instrText>
      </w:r>
      <w:r>
        <w:fldChar w:fldCharType="separate"/>
      </w:r>
      <w:r w:rsidR="00677405">
        <w:rPr>
          <w:noProof/>
        </w:rPr>
        <w:t>Add text</w:t>
      </w:r>
      <w:r>
        <w:fldChar w:fldCharType="end"/>
      </w:r>
    </w:p>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14:paraId="7F09BC38" w14:textId="77777777" w:rsidR="005F4DDA" w:rsidRPr="003E2710" w:rsidRDefault="005F4DDA" w:rsidP="003E2710"/>
    <w:sdt>
      <w:sdtPr>
        <w:rPr>
          <w:rFonts w:asciiTheme="minorHAnsi" w:hAnsiTheme="minorHAnsi" w:cstheme="minorBidi"/>
          <w:sz w:val="20"/>
        </w:rPr>
        <w:alias w:val="Section Break"/>
        <w:tag w:val="Section Break"/>
        <w:id w:val="-1128775123"/>
        <w:placeholder>
          <w:docPart w:val="3896A8FDAAEB0545AA6D8B18A62413D2"/>
        </w:placeholder>
      </w:sdtPr>
      <w:sdtContent>
        <w:p w14:paraId="3386BF88" w14:textId="77777777" w:rsidR="00F439FC" w:rsidRPr="003E2710" w:rsidRDefault="00F439FC" w:rsidP="003E2710">
          <w:pPr>
            <w:pStyle w:val="Spacer"/>
          </w:pPr>
        </w:p>
        <w:p w14:paraId="536EA2BD" w14:textId="77777777" w:rsidR="003F3427" w:rsidRPr="003E2710" w:rsidRDefault="00000000" w:rsidP="003E2710">
          <w:pPr>
            <w:sectPr w:rsidR="003F3427" w:rsidRPr="003E2710" w:rsidSect="007661FC">
              <w:headerReference w:type="default" r:id="rId22"/>
              <w:footerReference w:type="default" r:id="rId23"/>
              <w:pgSz w:w="11906" w:h="16838" w:code="9"/>
              <w:pgMar w:top="1985" w:right="851" w:bottom="1701" w:left="2268" w:header="567" w:footer="397" w:gutter="0"/>
              <w:pgNumType w:start="1"/>
              <w:cols w:space="708"/>
              <w:docGrid w:linePitch="360"/>
            </w:sectPr>
          </w:pPr>
        </w:p>
      </w:sdtContent>
    </w:sdt>
    <w:p w14:paraId="566620CC" w14:textId="77777777" w:rsidR="00F439FC" w:rsidRDefault="00300211" w:rsidP="00F439FC">
      <w:pPr>
        <w:pStyle w:val="Head1NonTOC"/>
      </w:pPr>
      <w:r>
        <w:lastRenderedPageBreak/>
        <w:t>Closure</w:t>
      </w:r>
    </w:p>
    <w:tbl>
      <w:tblPr>
        <w:tblpPr w:topFromText="567" w:tblpYSpec="bottom"/>
        <w:tblOverlap w:val="never"/>
        <w:tblW w:w="0" w:type="auto"/>
        <w:tblLayout w:type="fixed"/>
        <w:tblCellMar>
          <w:left w:w="0" w:type="dxa"/>
          <w:right w:w="0" w:type="dxa"/>
        </w:tblCellMar>
        <w:tblLook w:val="04A0" w:firstRow="1" w:lastRow="0" w:firstColumn="1" w:lastColumn="0" w:noHBand="0" w:noVBand="1"/>
      </w:tblPr>
      <w:tblGrid>
        <w:gridCol w:w="10194"/>
      </w:tblGrid>
      <w:tr w:rsidR="00300211" w14:paraId="0AC75700" w14:textId="77777777" w:rsidTr="00ED3218">
        <w:trPr>
          <w:cantSplit/>
        </w:trPr>
        <w:tc>
          <w:tcPr>
            <w:tcW w:w="10194" w:type="dxa"/>
          </w:tcPr>
          <w:p w14:paraId="270520C8" w14:textId="77777777" w:rsidR="00300211" w:rsidRDefault="00300211" w:rsidP="00ED3218">
            <w:pPr>
              <w:pStyle w:val="DisclaimerText"/>
            </w:pPr>
            <w:r w:rsidRPr="00300211">
              <w:t>All data used as source material plus the text, tables, figures, and attachments of this document have been reviewed and prepared in accordance with generally accepted professional engineering and environmental practices.</w:t>
            </w:r>
          </w:p>
        </w:tc>
      </w:tr>
    </w:tbl>
    <w:p w14:paraId="1C615346" w14:textId="77777777" w:rsidR="003F3427" w:rsidRDefault="003F3427" w:rsidP="003F3427">
      <w:r>
        <w:t xml:space="preserve">This report, </w:t>
      </w:r>
      <w:r w:rsidR="009127E0" w:rsidRPr="009127E0">
        <w:fldChar w:fldCharType="begin"/>
      </w:r>
      <w:r w:rsidR="009127E0" w:rsidRPr="009127E0">
        <w:instrText xml:space="preserve"> IF "</w:instrText>
      </w:r>
      <w:fldSimple w:instr="  STYLEREF  ±CoverTitle  ">
        <w:r w:rsidR="00492C55">
          <w:rPr>
            <w:noProof/>
          </w:rPr>
          <w:instrText>Add title</w:instrText>
        </w:r>
      </w:fldSimple>
      <w:r w:rsidR="009127E0" w:rsidRPr="009127E0">
        <w:instrText>" = "</w:instrText>
      </w:r>
      <w:r w:rsidR="003D3B73">
        <w:instrText>Error*</w:instrText>
      </w:r>
      <w:r w:rsidR="009127E0" w:rsidRPr="009127E0">
        <w:instrText>" "" "</w:instrText>
      </w:r>
      <w:fldSimple w:instr="  STYLEREF  ±CoverTitle  ">
        <w:r w:rsidR="00492C55">
          <w:rPr>
            <w:noProof/>
          </w:rPr>
          <w:instrText>Add title</w:instrText>
        </w:r>
      </w:fldSimple>
      <w:r w:rsidR="009127E0" w:rsidRPr="009127E0">
        <w:instrText>,"</w:instrText>
      </w:r>
      <w:r w:rsidR="009127E0" w:rsidRPr="009127E0">
        <w:fldChar w:fldCharType="separate"/>
      </w:r>
      <w:r w:rsidR="00492C55">
        <w:rPr>
          <w:noProof/>
        </w:rPr>
        <w:t>Add title</w:t>
      </w:r>
      <w:r w:rsidR="00492C55" w:rsidRPr="009127E0">
        <w:rPr>
          <w:noProof/>
        </w:rPr>
        <w:t>,</w:t>
      </w:r>
      <w:r w:rsidR="009127E0" w:rsidRPr="009127E0">
        <w:fldChar w:fldCharType="end"/>
      </w:r>
      <w:r w:rsidR="009127E0" w:rsidRPr="009127E0">
        <w:t xml:space="preserve"> </w:t>
      </w:r>
      <w:r>
        <w:t>was prepared by</w:t>
      </w:r>
    </w:p>
    <w:tbl>
      <w:tblPr>
        <w:tblW w:w="10206" w:type="dxa"/>
        <w:tblCellMar>
          <w:left w:w="0" w:type="dxa"/>
          <w:right w:w="0" w:type="dxa"/>
        </w:tblCellMar>
        <w:tblLook w:val="04A0" w:firstRow="1" w:lastRow="0" w:firstColumn="1" w:lastColumn="0" w:noHBand="0" w:noVBand="1"/>
      </w:tblPr>
      <w:tblGrid>
        <w:gridCol w:w="3402"/>
        <w:gridCol w:w="6804"/>
      </w:tblGrid>
      <w:tr w:rsidR="003F3427" w14:paraId="75CBB5AA" w14:textId="77777777" w:rsidTr="009127E0">
        <w:trPr>
          <w:cantSplit/>
          <w:trHeight w:val="1984"/>
        </w:trPr>
        <w:tc>
          <w:tcPr>
            <w:tcW w:w="10206" w:type="dxa"/>
            <w:gridSpan w:val="2"/>
            <w:vAlign w:val="bottom"/>
          </w:tcPr>
          <w:p w14:paraId="5CC467B7" w14:textId="77777777" w:rsidR="003F3427" w:rsidRDefault="003F3427" w:rsidP="009127E0">
            <w:pPr>
              <w:pStyle w:val="NoSpacing"/>
            </w:pPr>
          </w:p>
        </w:tc>
      </w:tr>
      <w:tr w:rsidR="00300211" w14:paraId="038FEDF7" w14:textId="77777777" w:rsidTr="00300211">
        <w:trPr>
          <w:cantSplit/>
          <w:trHeight w:hRule="exact" w:val="113"/>
        </w:trPr>
        <w:tc>
          <w:tcPr>
            <w:tcW w:w="3402" w:type="dxa"/>
            <w:tcBorders>
              <w:top w:val="single" w:sz="4" w:space="0" w:color="auto"/>
            </w:tcBorders>
          </w:tcPr>
          <w:p w14:paraId="230520F6" w14:textId="77777777" w:rsidR="00300211" w:rsidRPr="003F3427" w:rsidRDefault="00300211" w:rsidP="003F3427">
            <w:pPr>
              <w:pStyle w:val="NoSpacing"/>
            </w:pPr>
          </w:p>
        </w:tc>
        <w:tc>
          <w:tcPr>
            <w:tcW w:w="6803" w:type="dxa"/>
          </w:tcPr>
          <w:p w14:paraId="16CE4DEB" w14:textId="77777777" w:rsidR="00300211" w:rsidRPr="003F3427" w:rsidRDefault="00300211" w:rsidP="003F3427">
            <w:pPr>
              <w:pStyle w:val="NoSpacing"/>
            </w:pPr>
          </w:p>
        </w:tc>
      </w:tr>
      <w:tr w:rsidR="003F3427" w14:paraId="07178237" w14:textId="77777777" w:rsidTr="009127E0">
        <w:trPr>
          <w:cantSplit/>
        </w:trPr>
        <w:tc>
          <w:tcPr>
            <w:tcW w:w="10206" w:type="dxa"/>
            <w:gridSpan w:val="2"/>
          </w:tcPr>
          <w:p w14:paraId="43A8DC0C" w14:textId="77777777" w:rsidR="003F3427" w:rsidRDefault="00300211" w:rsidP="000407AA">
            <w:r w:rsidRPr="00BC7673">
              <w:fldChar w:fldCharType="begin"/>
            </w:r>
            <w:r w:rsidRPr="00BC7673">
              <w:instrText xml:space="preserve"> IF "</w:instrText>
            </w:r>
            <w:r>
              <w:fldChar w:fldCharType="begin"/>
            </w:r>
            <w:r>
              <w:instrText xml:space="preserve"> STYLEREF  </w:instrText>
            </w:r>
            <w:r w:rsidRPr="00914354">
              <w:instrText>±</w:instrText>
            </w:r>
            <w:r>
              <w:instrText>Inside</w:instrText>
            </w:r>
            <w:r w:rsidRPr="00914354">
              <w:instrText>CoverAuthorName</w:instrText>
            </w:r>
            <w:r>
              <w:instrText xml:space="preserve"> </w:instrText>
            </w:r>
            <w:r>
              <w:fldChar w:fldCharType="separate"/>
            </w:r>
            <w:r w:rsidR="00492C55">
              <w:rPr>
                <w:noProof/>
              </w:rPr>
              <w:instrText>Add name and designation</w:instrText>
            </w:r>
            <w:r>
              <w:rPr>
                <w:noProof/>
              </w:rPr>
              <w:fldChar w:fldCharType="end"/>
            </w:r>
            <w:r w:rsidRPr="00BC7673">
              <w:instrText>" = "</w:instrText>
            </w:r>
            <w:r w:rsidR="003D3B73">
              <w:instrText>Error*</w:instrText>
            </w:r>
            <w:r w:rsidRPr="00BC7673">
              <w:instrText>" ""</w:instrText>
            </w:r>
            <w:r>
              <w:fldChar w:fldCharType="begin"/>
            </w:r>
            <w:r>
              <w:instrText xml:space="preserve"> STYLEREF  </w:instrText>
            </w:r>
            <w:r w:rsidRPr="00914354">
              <w:instrText>±</w:instrText>
            </w:r>
            <w:r>
              <w:instrText>Inside</w:instrText>
            </w:r>
            <w:r w:rsidRPr="00914354">
              <w:instrText>CoverAuthorName</w:instrText>
            </w:r>
            <w:r>
              <w:instrText xml:space="preserve"> </w:instrText>
            </w:r>
            <w:r>
              <w:fldChar w:fldCharType="separate"/>
            </w:r>
            <w:r w:rsidR="00492C55">
              <w:rPr>
                <w:noProof/>
              </w:rPr>
              <w:instrText>Add name and designation</w:instrText>
            </w:r>
            <w:r>
              <w:rPr>
                <w:noProof/>
              </w:rPr>
              <w:fldChar w:fldCharType="end"/>
            </w:r>
            <w:r w:rsidRPr="00BC7673">
              <w:instrText>"</w:instrText>
            </w:r>
            <w:r w:rsidRPr="00BC7673">
              <w:fldChar w:fldCharType="separate"/>
            </w:r>
            <w:r w:rsidR="00492C55">
              <w:rPr>
                <w:noProof/>
              </w:rPr>
              <w:t>Add name and designation</w:t>
            </w:r>
            <w:r w:rsidRPr="00BC7673">
              <w:fldChar w:fldCharType="end"/>
            </w:r>
          </w:p>
          <w:p w14:paraId="400E7E7E" w14:textId="77777777" w:rsidR="000407AA" w:rsidRPr="003F3427" w:rsidRDefault="000407AA" w:rsidP="003F3427">
            <w:pPr>
              <w:pStyle w:val="NoSpacing"/>
            </w:pPr>
            <w:r>
              <w:rPr>
                <w:lang w:val="en-US"/>
              </w:rPr>
              <w:fldChar w:fldCharType="begin">
                <w:ffData>
                  <w:name w:val=""/>
                  <w:enabled/>
                  <w:calcOnExit w:val="0"/>
                  <w:textInput>
                    <w:default w:val="Add title"/>
                  </w:textInput>
                </w:ffData>
              </w:fldChar>
            </w:r>
            <w:r>
              <w:rPr>
                <w:lang w:val="en-US"/>
              </w:rPr>
              <w:instrText xml:space="preserve"> FORMTEXT </w:instrText>
            </w:r>
            <w:r>
              <w:rPr>
                <w:lang w:val="en-US"/>
              </w:rPr>
            </w:r>
            <w:r>
              <w:rPr>
                <w:lang w:val="en-US"/>
              </w:rPr>
              <w:fldChar w:fldCharType="separate"/>
            </w:r>
            <w:r>
              <w:rPr>
                <w:noProof/>
                <w:lang w:val="en-US"/>
              </w:rPr>
              <w:t>Add title</w:t>
            </w:r>
            <w:r>
              <w:rPr>
                <w:lang w:val="en-US"/>
              </w:rPr>
              <w:fldChar w:fldCharType="end"/>
            </w:r>
          </w:p>
        </w:tc>
      </w:tr>
    </w:tbl>
    <w:p w14:paraId="2BEB34AD" w14:textId="77777777" w:rsidR="00300211" w:rsidRDefault="00300211"/>
    <w:p w14:paraId="79508944" w14:textId="77777777" w:rsidR="009127E0" w:rsidRDefault="009127E0">
      <w:r>
        <w:t>and reviewed by</w:t>
      </w:r>
    </w:p>
    <w:tbl>
      <w:tblPr>
        <w:tblW w:w="10206" w:type="dxa"/>
        <w:tblCellMar>
          <w:left w:w="0" w:type="dxa"/>
          <w:right w:w="0" w:type="dxa"/>
        </w:tblCellMar>
        <w:tblLook w:val="04A0" w:firstRow="1" w:lastRow="0" w:firstColumn="1" w:lastColumn="0" w:noHBand="0" w:noVBand="1"/>
      </w:tblPr>
      <w:tblGrid>
        <w:gridCol w:w="3402"/>
        <w:gridCol w:w="6804"/>
      </w:tblGrid>
      <w:tr w:rsidR="00300211" w14:paraId="4ED205D3" w14:textId="77777777" w:rsidTr="00ED3218">
        <w:trPr>
          <w:cantSplit/>
          <w:trHeight w:val="1984"/>
        </w:trPr>
        <w:tc>
          <w:tcPr>
            <w:tcW w:w="10206" w:type="dxa"/>
            <w:gridSpan w:val="2"/>
            <w:vAlign w:val="bottom"/>
          </w:tcPr>
          <w:p w14:paraId="21AEED4A" w14:textId="77777777" w:rsidR="00300211" w:rsidRDefault="00300211" w:rsidP="00ED3218">
            <w:pPr>
              <w:pStyle w:val="NoSpacing"/>
            </w:pPr>
          </w:p>
        </w:tc>
      </w:tr>
      <w:tr w:rsidR="00300211" w14:paraId="7BDAA9AB" w14:textId="77777777" w:rsidTr="00ED3218">
        <w:trPr>
          <w:cantSplit/>
          <w:trHeight w:hRule="exact" w:val="113"/>
        </w:trPr>
        <w:tc>
          <w:tcPr>
            <w:tcW w:w="3402" w:type="dxa"/>
            <w:tcBorders>
              <w:top w:val="single" w:sz="4" w:space="0" w:color="auto"/>
            </w:tcBorders>
          </w:tcPr>
          <w:p w14:paraId="6A36569A" w14:textId="77777777" w:rsidR="00300211" w:rsidRPr="003F3427" w:rsidRDefault="00300211" w:rsidP="00ED3218">
            <w:pPr>
              <w:pStyle w:val="NoSpacing"/>
            </w:pPr>
          </w:p>
        </w:tc>
        <w:tc>
          <w:tcPr>
            <w:tcW w:w="6803" w:type="dxa"/>
          </w:tcPr>
          <w:p w14:paraId="41A541D0" w14:textId="77777777" w:rsidR="00300211" w:rsidRPr="003F3427" w:rsidRDefault="00300211" w:rsidP="00ED3218">
            <w:pPr>
              <w:pStyle w:val="NoSpacing"/>
            </w:pPr>
          </w:p>
        </w:tc>
      </w:tr>
      <w:tr w:rsidR="00300211" w14:paraId="7F252326" w14:textId="77777777" w:rsidTr="00ED3218">
        <w:trPr>
          <w:cantSplit/>
        </w:trPr>
        <w:tc>
          <w:tcPr>
            <w:tcW w:w="10206" w:type="dxa"/>
            <w:gridSpan w:val="2"/>
          </w:tcPr>
          <w:p w14:paraId="0EABEE8C" w14:textId="77777777" w:rsidR="00300211" w:rsidRDefault="00300211" w:rsidP="00ED3218">
            <w:pPr>
              <w:pStyle w:val="NoSpacing"/>
            </w:pPr>
            <w:r w:rsidRPr="00BC7673">
              <w:fldChar w:fldCharType="begin"/>
            </w:r>
            <w:r w:rsidRPr="00BC7673">
              <w:instrText xml:space="preserve"> IF "</w:instrText>
            </w:r>
            <w:r>
              <w:fldChar w:fldCharType="begin"/>
            </w:r>
            <w:r>
              <w:instrText xml:space="preserve"> STYLEREF  </w:instrText>
            </w:r>
            <w:r w:rsidRPr="00914354">
              <w:instrText>±</w:instrText>
            </w:r>
            <w:r>
              <w:instrText>Inside</w:instrText>
            </w:r>
            <w:r w:rsidRPr="00914354">
              <w:instrText>Cover</w:instrText>
            </w:r>
            <w:r>
              <w:instrText>Reviewer</w:instrText>
            </w:r>
            <w:r w:rsidRPr="00914354">
              <w:instrText>Name</w:instrText>
            </w:r>
            <w:r>
              <w:instrText xml:space="preserve"> </w:instrText>
            </w:r>
            <w:r>
              <w:fldChar w:fldCharType="separate"/>
            </w:r>
            <w:r w:rsidR="00492C55">
              <w:rPr>
                <w:noProof/>
              </w:rPr>
              <w:instrText>Add name and designation</w:instrText>
            </w:r>
            <w:r>
              <w:rPr>
                <w:noProof/>
              </w:rPr>
              <w:fldChar w:fldCharType="end"/>
            </w:r>
            <w:r w:rsidRPr="00BC7673">
              <w:instrText>" = "</w:instrText>
            </w:r>
            <w:r w:rsidR="003D3B73">
              <w:instrText>Error*</w:instrText>
            </w:r>
            <w:r w:rsidRPr="00BC7673">
              <w:instrText>" ""</w:instrText>
            </w:r>
            <w:r>
              <w:fldChar w:fldCharType="begin"/>
            </w:r>
            <w:r>
              <w:instrText xml:space="preserve"> STYLEREF  </w:instrText>
            </w:r>
            <w:r w:rsidRPr="00914354">
              <w:instrText>±</w:instrText>
            </w:r>
            <w:r>
              <w:instrText>Inside</w:instrText>
            </w:r>
            <w:r w:rsidRPr="00914354">
              <w:instrText>Cover</w:instrText>
            </w:r>
            <w:r>
              <w:instrText>Reviewe</w:instrText>
            </w:r>
            <w:r w:rsidRPr="00914354">
              <w:instrText>rName</w:instrText>
            </w:r>
            <w:r>
              <w:instrText xml:space="preserve"> </w:instrText>
            </w:r>
            <w:r>
              <w:fldChar w:fldCharType="separate"/>
            </w:r>
            <w:r w:rsidR="00492C55">
              <w:rPr>
                <w:noProof/>
              </w:rPr>
              <w:instrText>Add name and designation</w:instrText>
            </w:r>
            <w:r>
              <w:rPr>
                <w:noProof/>
              </w:rPr>
              <w:fldChar w:fldCharType="end"/>
            </w:r>
            <w:r w:rsidRPr="00BC7673">
              <w:instrText>"</w:instrText>
            </w:r>
            <w:r w:rsidRPr="00BC7673">
              <w:fldChar w:fldCharType="separate"/>
            </w:r>
            <w:r w:rsidR="00492C55">
              <w:rPr>
                <w:noProof/>
              </w:rPr>
              <w:t>Add name and designation</w:t>
            </w:r>
            <w:r w:rsidRPr="00BC7673">
              <w:fldChar w:fldCharType="end"/>
            </w:r>
          </w:p>
          <w:p w14:paraId="74EB3A36" w14:textId="77777777" w:rsidR="00CA10E3" w:rsidRPr="003F3427" w:rsidRDefault="00CA10E3" w:rsidP="00ED3218">
            <w:pPr>
              <w:pStyle w:val="NoSpacing"/>
            </w:pPr>
            <w:r>
              <w:rPr>
                <w:lang w:val="en-US"/>
              </w:rPr>
              <w:fldChar w:fldCharType="begin">
                <w:ffData>
                  <w:name w:val=""/>
                  <w:enabled/>
                  <w:calcOnExit w:val="0"/>
                  <w:textInput>
                    <w:default w:val="Add title"/>
                  </w:textInput>
                </w:ffData>
              </w:fldChar>
            </w:r>
            <w:r>
              <w:rPr>
                <w:lang w:val="en-US"/>
              </w:rPr>
              <w:instrText xml:space="preserve"> FORMTEXT </w:instrText>
            </w:r>
            <w:r>
              <w:rPr>
                <w:lang w:val="en-US"/>
              </w:rPr>
            </w:r>
            <w:r>
              <w:rPr>
                <w:lang w:val="en-US"/>
              </w:rPr>
              <w:fldChar w:fldCharType="separate"/>
            </w:r>
            <w:r>
              <w:rPr>
                <w:noProof/>
                <w:lang w:val="en-US"/>
              </w:rPr>
              <w:t>Add title</w:t>
            </w:r>
            <w:r>
              <w:rPr>
                <w:lang w:val="en-US"/>
              </w:rPr>
              <w:fldChar w:fldCharType="end"/>
            </w:r>
          </w:p>
        </w:tc>
      </w:tr>
    </w:tbl>
    <w:p w14:paraId="4EC25A78" w14:textId="77777777" w:rsidR="00300211" w:rsidRDefault="00300211"/>
    <w:sdt>
      <w:sdtPr>
        <w:rPr>
          <w:rFonts w:asciiTheme="minorHAnsi" w:hAnsiTheme="minorHAnsi" w:cstheme="minorBidi"/>
          <w:sz w:val="20"/>
        </w:rPr>
        <w:alias w:val="Section Break"/>
        <w:tag w:val="Section Break"/>
        <w:id w:val="182027136"/>
        <w:placeholder>
          <w:docPart w:val="3896A8FDAAEB0545AA6D8B18A62413D2"/>
        </w:placeholder>
      </w:sdtPr>
      <w:sdtContent>
        <w:p w14:paraId="11159C91" w14:textId="77777777" w:rsidR="005A39FF" w:rsidRPr="003E2710" w:rsidRDefault="005A39FF" w:rsidP="003E2710">
          <w:pPr>
            <w:pStyle w:val="Spacer"/>
          </w:pPr>
        </w:p>
        <w:p w14:paraId="05241A88" w14:textId="77777777" w:rsidR="005A39FF" w:rsidRPr="003E2710" w:rsidRDefault="00000000" w:rsidP="003E2710">
          <w:pPr>
            <w:sectPr w:rsidR="005A39FF" w:rsidRPr="003E2710" w:rsidSect="003F3427">
              <w:headerReference w:type="default" r:id="rId24"/>
              <w:pgSz w:w="11906" w:h="16838" w:code="9"/>
              <w:pgMar w:top="1985" w:right="851" w:bottom="1701" w:left="851" w:header="567" w:footer="397" w:gutter="0"/>
              <w:cols w:space="708"/>
              <w:docGrid w:linePitch="360"/>
            </w:sectPr>
          </w:pPr>
        </w:p>
      </w:sdtContent>
    </w:sdt>
    <w:p w14:paraId="551A7B31" w14:textId="77777777" w:rsidR="00F439FC" w:rsidRDefault="00F439FC" w:rsidP="002D52DD">
      <w:pPr>
        <w:pStyle w:val="Heading1"/>
        <w:numPr>
          <w:ilvl w:val="0"/>
          <w:numId w:val="0"/>
        </w:numPr>
      </w:pPr>
      <w:bookmarkStart w:id="33" w:name="_Toc19958239"/>
      <w:r>
        <w:lastRenderedPageBreak/>
        <w:t>References</w:t>
      </w:r>
      <w:bookmarkEnd w:id="33"/>
    </w:p>
    <w:p w14:paraId="73F4F1F2" w14:textId="77777777" w:rsidR="00C6420F" w:rsidRDefault="00677405" w:rsidP="00E718C2">
      <w:pPr>
        <w:pStyle w:val="ReferenceText"/>
      </w:pPr>
      <w:r>
        <w:fldChar w:fldCharType="begin">
          <w:ffData>
            <w:name w:val="Text3"/>
            <w:enabled/>
            <w:calcOnExit w:val="0"/>
            <w:textInput>
              <w:default w:val="Add references"/>
            </w:textInput>
          </w:ffData>
        </w:fldChar>
      </w:r>
      <w:r>
        <w:instrText xml:space="preserve"> FORMTEXT </w:instrText>
      </w:r>
      <w:r>
        <w:fldChar w:fldCharType="separate"/>
      </w:r>
      <w:r>
        <w:rPr>
          <w:noProof/>
        </w:rPr>
        <w:t>Add references</w:t>
      </w:r>
      <w:r>
        <w:fldChar w:fldCharType="end"/>
      </w:r>
    </w:p>
    <w:p w14:paraId="16F2C761" w14:textId="77777777" w:rsidR="003A6363" w:rsidRDefault="003A6363" w:rsidP="003A6363"/>
    <w:sdt>
      <w:sdtPr>
        <w:rPr>
          <w:rFonts w:asciiTheme="minorHAnsi" w:hAnsiTheme="minorHAnsi" w:cstheme="minorBidi"/>
          <w:sz w:val="20"/>
        </w:rPr>
        <w:alias w:val="Section Break"/>
        <w:tag w:val="Section Break"/>
        <w:id w:val="448517454"/>
        <w:placeholder>
          <w:docPart w:val="3896A8FDAAEB0545AA6D8B18A62413D2"/>
        </w:placeholder>
      </w:sdtPr>
      <w:sdtContent>
        <w:p w14:paraId="7AD78E74" w14:textId="77777777" w:rsidR="005F5B71" w:rsidRDefault="005F5B71" w:rsidP="003A6363">
          <w:pPr>
            <w:pStyle w:val="Spacer"/>
          </w:pPr>
        </w:p>
        <w:p w14:paraId="3A80FD83" w14:textId="77777777" w:rsidR="005F5B71" w:rsidRDefault="00000000" w:rsidP="003A6363">
          <w:pPr>
            <w:sectPr w:rsidR="005F5B71" w:rsidSect="003F3427">
              <w:headerReference w:type="default" r:id="rId25"/>
              <w:pgSz w:w="11906" w:h="16838" w:code="9"/>
              <w:pgMar w:top="1985" w:right="851" w:bottom="1701" w:left="851" w:header="567" w:footer="397" w:gutter="0"/>
              <w:cols w:space="708"/>
              <w:docGrid w:linePitch="360"/>
            </w:sectPr>
          </w:pPr>
        </w:p>
      </w:sdtContent>
    </w:sdt>
    <w:p w14:paraId="018A70B9" w14:textId="77777777" w:rsidR="008B62D1" w:rsidRDefault="00677405" w:rsidP="008B62D1">
      <w:pPr>
        <w:pStyle w:val="AppHead1"/>
        <w:framePr w:wrap="around"/>
      </w:pPr>
      <w:r>
        <w:lastRenderedPageBreak/>
        <w:fldChar w:fldCharType="begin">
          <w:ffData>
            <w:name w:val=""/>
            <w:enabled/>
            <w:calcOnExit w:val="0"/>
            <w:textInput>
              <w:default w:val="Add title"/>
            </w:textInput>
          </w:ffData>
        </w:fldChar>
      </w:r>
      <w:r>
        <w:instrText xml:space="preserve"> FORMTEXT </w:instrText>
      </w:r>
      <w:r>
        <w:fldChar w:fldCharType="separate"/>
      </w:r>
      <w:r>
        <w:rPr>
          <w:noProof/>
        </w:rPr>
        <w:t>Add title</w:t>
      </w:r>
      <w:r>
        <w:fldChar w:fldCharType="end"/>
      </w:r>
    </w:p>
    <w:p w14:paraId="37130C6D" w14:textId="77777777" w:rsidR="00163516" w:rsidRDefault="00677405" w:rsidP="00163516">
      <w:r>
        <w:fldChar w:fldCharType="begin">
          <w:ffData>
            <w:name w:val=""/>
            <w:enabled/>
            <w:calcOnExit w:val="0"/>
            <w:textInput>
              <w:default w:val="Add summary/other information or delete"/>
            </w:textInput>
          </w:ffData>
        </w:fldChar>
      </w:r>
      <w:r>
        <w:instrText xml:space="preserve"> FORMTEXT </w:instrText>
      </w:r>
      <w:r>
        <w:fldChar w:fldCharType="separate"/>
      </w:r>
      <w:r>
        <w:rPr>
          <w:noProof/>
        </w:rPr>
        <w:t>Add summary/other information or delete</w:t>
      </w:r>
      <w:r>
        <w:fldChar w:fldCharType="end"/>
      </w:r>
    </w:p>
    <w:p w14:paraId="70D0734F" w14:textId="77777777" w:rsidR="008B62D1" w:rsidRDefault="008B62D1" w:rsidP="00163516"/>
    <w:p w14:paraId="07E48E78" w14:textId="77777777" w:rsidR="008B62D1" w:rsidRPr="008B62D1" w:rsidRDefault="008B62D1" w:rsidP="007B24DD"/>
    <w:sectPr w:rsidR="008B62D1" w:rsidRPr="008B62D1" w:rsidSect="00C6420F">
      <w:headerReference w:type="default" r:id="rId26"/>
      <w:footerReference w:type="default" r:id="rId27"/>
      <w:pgSz w:w="11906" w:h="16838" w:code="9"/>
      <w:pgMar w:top="1985" w:right="851" w:bottom="1701" w:left="851" w:header="56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06827" w14:textId="77777777" w:rsidR="005819AC" w:rsidRDefault="005819AC" w:rsidP="00B7403B">
      <w:pPr>
        <w:spacing w:line="240" w:lineRule="auto"/>
      </w:pPr>
      <w:r>
        <w:separator/>
      </w:r>
    </w:p>
  </w:endnote>
  <w:endnote w:type="continuationSeparator" w:id="0">
    <w:p w14:paraId="06944E43" w14:textId="77777777" w:rsidR="005819AC" w:rsidRDefault="005819AC" w:rsidP="00B7403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ne)">
    <w:altName w:val="Times New Roman"/>
    <w:panose1 w:val="020B0604020202020204"/>
    <w:charset w:val="00"/>
    <w:family w:val="roman"/>
    <w:notTrueType/>
    <w:pitch w:val="default"/>
  </w:font>
  <w:font w:name="Wingdings 2">
    <w:panose1 w:val="05020102010507070707"/>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72D4C" w14:textId="77777777" w:rsidR="00BA6BF9" w:rsidRDefault="00BA6BF9">
    <w:pPr>
      <w:pStyle w:val="Footer"/>
    </w:pPr>
    <w:r w:rsidRPr="009B31CE">
      <w:rPr>
        <w:noProof/>
      </w:rPr>
      <mc:AlternateContent>
        <mc:Choice Requires="wpg">
          <w:drawing>
            <wp:anchor distT="0" distB="0" distL="114300" distR="114300" simplePos="0" relativeHeight="251660288" behindDoc="0" locked="1" layoutInCell="1" allowOverlap="1" wp14:anchorId="2AD7D666" wp14:editId="1C6E9312">
              <wp:simplePos x="0" y="0"/>
              <wp:positionH relativeFrom="page">
                <wp:posOffset>1800225</wp:posOffset>
              </wp:positionH>
              <wp:positionV relativeFrom="page">
                <wp:posOffset>9324975</wp:posOffset>
              </wp:positionV>
              <wp:extent cx="2484000" cy="284400"/>
              <wp:effectExtent l="0" t="0" r="0" b="1905"/>
              <wp:wrapNone/>
              <wp:docPr id="77" name="SRK Logo">
                <a:extLst xmlns:a="http://schemas.openxmlformats.org/drawingml/2006/main">
                  <a:ext uri="{FF2B5EF4-FFF2-40B4-BE49-F238E27FC236}">
                    <a16:creationId xmlns:a16="http://schemas.microsoft.com/office/drawing/2014/main" id="{B99C63B5-93C8-4734-9BBC-1C0604F7D27C}"/>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gray">
                      <a:xfrm>
                        <a:off x="0" y="0"/>
                        <a:ext cx="2484000" cy="284400"/>
                        <a:chOff x="0" y="0"/>
                        <a:chExt cx="30787975" cy="3532188"/>
                      </a:xfrm>
                    </wpg:grpSpPr>
                    <wps:wsp>
                      <wps:cNvPr id="2" name="Text">
                        <a:extLst>
                          <a:ext uri="{FF2B5EF4-FFF2-40B4-BE49-F238E27FC236}">
                            <a16:creationId xmlns:a16="http://schemas.microsoft.com/office/drawing/2014/main" id="{58F471B9-FF43-4D06-A405-AD7A51309AF6}"/>
                          </a:ext>
                        </a:extLst>
                      </wps:cNvPr>
                      <wps:cNvSpPr>
                        <a:spLocks noEditPoints="1"/>
                      </wps:cNvSpPr>
                      <wps:spPr bwMode="gray">
                        <a:xfrm>
                          <a:off x="13789025" y="0"/>
                          <a:ext cx="16998950" cy="3494088"/>
                        </a:xfrm>
                        <a:custGeom>
                          <a:avLst/>
                          <a:gdLst>
                            <a:gd name="T0" fmla="*/ 67 w 4533"/>
                            <a:gd name="T1" fmla="*/ 479 h 932"/>
                            <a:gd name="T2" fmla="*/ 424 w 4533"/>
                            <a:gd name="T3" fmla="*/ 576 h 932"/>
                            <a:gd name="T4" fmla="*/ 229 w 4533"/>
                            <a:gd name="T5" fmla="*/ 209 h 932"/>
                            <a:gd name="T6" fmla="*/ 985 w 4533"/>
                            <a:gd name="T7" fmla="*/ 480 h 932"/>
                            <a:gd name="T8" fmla="*/ 747 w 4533"/>
                            <a:gd name="T9" fmla="*/ 209 h 932"/>
                            <a:gd name="T10" fmla="*/ 574 w 4533"/>
                            <a:gd name="T11" fmla="*/ 480 h 932"/>
                            <a:gd name="T12" fmla="*/ 747 w 4533"/>
                            <a:gd name="T13" fmla="*/ 265 h 932"/>
                            <a:gd name="T14" fmla="*/ 1112 w 4533"/>
                            <a:gd name="T15" fmla="*/ 339 h 932"/>
                            <a:gd name="T16" fmla="*/ 1173 w 4533"/>
                            <a:gd name="T17" fmla="*/ 300 h 932"/>
                            <a:gd name="T18" fmla="*/ 1515 w 4533"/>
                            <a:gd name="T19" fmla="*/ 416 h 932"/>
                            <a:gd name="T20" fmla="*/ 1454 w 4533"/>
                            <a:gd name="T21" fmla="*/ 406 h 932"/>
                            <a:gd name="T22" fmla="*/ 1173 w 4533"/>
                            <a:gd name="T23" fmla="*/ 736 h 932"/>
                            <a:gd name="T24" fmla="*/ 1969 w 4533"/>
                            <a:gd name="T25" fmla="*/ 351 h 932"/>
                            <a:gd name="T26" fmla="*/ 1965 w 4533"/>
                            <a:gd name="T27" fmla="*/ 465 h 932"/>
                            <a:gd name="T28" fmla="*/ 1644 w 4533"/>
                            <a:gd name="T29" fmla="*/ 596 h 932"/>
                            <a:gd name="T30" fmla="*/ 1985 w 4533"/>
                            <a:gd name="T31" fmla="*/ 593 h 932"/>
                            <a:gd name="T32" fmla="*/ 1849 w 4533"/>
                            <a:gd name="T33" fmla="*/ 209 h 932"/>
                            <a:gd name="T34" fmla="*/ 2592 w 4533"/>
                            <a:gd name="T35" fmla="*/ 621 h 932"/>
                            <a:gd name="T36" fmla="*/ 2531 w 4533"/>
                            <a:gd name="T37" fmla="*/ 661 h 932"/>
                            <a:gd name="T38" fmla="*/ 2188 w 4533"/>
                            <a:gd name="T39" fmla="*/ 544 h 932"/>
                            <a:gd name="T40" fmla="*/ 2249 w 4533"/>
                            <a:gd name="T41" fmla="*/ 554 h 932"/>
                            <a:gd name="T42" fmla="*/ 2531 w 4533"/>
                            <a:gd name="T43" fmla="*/ 224 h 932"/>
                            <a:gd name="T44" fmla="*/ 2756 w 4533"/>
                            <a:gd name="T45" fmla="*/ 0 h 932"/>
                            <a:gd name="T46" fmla="*/ 3025 w 4533"/>
                            <a:gd name="T47" fmla="*/ 280 h 932"/>
                            <a:gd name="T48" fmla="*/ 3025 w 4533"/>
                            <a:gd name="T49" fmla="*/ 224 h 932"/>
                            <a:gd name="T50" fmla="*/ 3086 w 4533"/>
                            <a:gd name="T51" fmla="*/ 224 h 932"/>
                            <a:gd name="T52" fmla="*/ 3086 w 4533"/>
                            <a:gd name="T53" fmla="*/ 280 h 932"/>
                            <a:gd name="T54" fmla="*/ 3210 w 4533"/>
                            <a:gd name="T55" fmla="*/ 689 h 932"/>
                            <a:gd name="T56" fmla="*/ 3025 w 4533"/>
                            <a:gd name="T57" fmla="*/ 599 h 932"/>
                            <a:gd name="T58" fmla="*/ 3317 w 4533"/>
                            <a:gd name="T59" fmla="*/ 76 h 932"/>
                            <a:gd name="T60" fmla="*/ 3388 w 4533"/>
                            <a:gd name="T61" fmla="*/ 76 h 932"/>
                            <a:gd name="T62" fmla="*/ 3322 w 4533"/>
                            <a:gd name="T63" fmla="*/ 736 h 932"/>
                            <a:gd name="T64" fmla="*/ 3608 w 4533"/>
                            <a:gd name="T65" fmla="*/ 736 h 932"/>
                            <a:gd name="T66" fmla="*/ 3542 w 4533"/>
                            <a:gd name="T67" fmla="*/ 224 h 932"/>
                            <a:gd name="T68" fmla="*/ 3610 w 4533"/>
                            <a:gd name="T69" fmla="*/ 302 h 932"/>
                            <a:gd name="T70" fmla="*/ 3951 w 4533"/>
                            <a:gd name="T71" fmla="*/ 736 h 932"/>
                            <a:gd name="T72" fmla="*/ 3755 w 4533"/>
                            <a:gd name="T73" fmla="*/ 265 h 932"/>
                            <a:gd name="T74" fmla="*/ 4470 w 4533"/>
                            <a:gd name="T75" fmla="*/ 224 h 932"/>
                            <a:gd name="T76" fmla="*/ 4528 w 4533"/>
                            <a:gd name="T77" fmla="*/ 646 h 932"/>
                            <a:gd name="T78" fmla="*/ 4101 w 4533"/>
                            <a:gd name="T79" fmla="*/ 794 h 932"/>
                            <a:gd name="T80" fmla="*/ 4467 w 4533"/>
                            <a:gd name="T81" fmla="*/ 734 h 932"/>
                            <a:gd name="T82" fmla="*/ 4298 w 4533"/>
                            <a:gd name="T83" fmla="*/ 734 h 932"/>
                            <a:gd name="T84" fmla="*/ 4465 w 4533"/>
                            <a:gd name="T85" fmla="*/ 304 h 932"/>
                            <a:gd name="T86" fmla="*/ 4302 w 4533"/>
                            <a:gd name="T87" fmla="*/ 265 h 932"/>
                            <a:gd name="T88" fmla="*/ 4467 w 4533"/>
                            <a:gd name="T89" fmla="*/ 469 h 9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4533" h="932">
                              <a:moveTo>
                                <a:pt x="358" y="381"/>
                              </a:moveTo>
                              <a:cubicBezTo>
                                <a:pt x="353" y="303"/>
                                <a:pt x="303" y="265"/>
                                <a:pt x="218" y="265"/>
                              </a:cubicBezTo>
                              <a:cubicBezTo>
                                <a:pt x="125" y="265"/>
                                <a:pt x="67" y="363"/>
                                <a:pt x="67" y="479"/>
                              </a:cubicBezTo>
                              <a:cubicBezTo>
                                <a:pt x="67" y="596"/>
                                <a:pt x="125" y="695"/>
                                <a:pt x="218" y="695"/>
                              </a:cubicBezTo>
                              <a:cubicBezTo>
                                <a:pt x="298" y="695"/>
                                <a:pt x="353" y="646"/>
                                <a:pt x="358" y="576"/>
                              </a:cubicBezTo>
                              <a:cubicBezTo>
                                <a:pt x="424" y="576"/>
                                <a:pt x="424" y="576"/>
                                <a:pt x="424" y="576"/>
                              </a:cubicBezTo>
                              <a:cubicBezTo>
                                <a:pt x="408" y="693"/>
                                <a:pt x="341" y="751"/>
                                <a:pt x="225" y="751"/>
                              </a:cubicBezTo>
                              <a:cubicBezTo>
                                <a:pt x="72" y="751"/>
                                <a:pt x="0" y="620"/>
                                <a:pt x="0" y="480"/>
                              </a:cubicBezTo>
                              <a:cubicBezTo>
                                <a:pt x="0" y="341"/>
                                <a:pt x="77" y="209"/>
                                <a:pt x="229" y="209"/>
                              </a:cubicBezTo>
                              <a:cubicBezTo>
                                <a:pt x="334" y="209"/>
                                <a:pt x="419" y="272"/>
                                <a:pt x="424" y="381"/>
                              </a:cubicBezTo>
                              <a:lnTo>
                                <a:pt x="358" y="381"/>
                              </a:lnTo>
                              <a:close/>
                              <a:moveTo>
                                <a:pt x="985" y="480"/>
                              </a:moveTo>
                              <a:cubicBezTo>
                                <a:pt x="985" y="615"/>
                                <a:pt x="910" y="751"/>
                                <a:pt x="747" y="751"/>
                              </a:cubicBezTo>
                              <a:cubicBezTo>
                                <a:pt x="583" y="751"/>
                                <a:pt x="508" y="615"/>
                                <a:pt x="508" y="480"/>
                              </a:cubicBezTo>
                              <a:cubicBezTo>
                                <a:pt x="508" y="346"/>
                                <a:pt x="583" y="209"/>
                                <a:pt x="747" y="209"/>
                              </a:cubicBezTo>
                              <a:cubicBezTo>
                                <a:pt x="910" y="209"/>
                                <a:pt x="985" y="346"/>
                                <a:pt x="985" y="480"/>
                              </a:cubicBezTo>
                              <a:close/>
                              <a:moveTo>
                                <a:pt x="747" y="265"/>
                              </a:moveTo>
                              <a:cubicBezTo>
                                <a:pt x="623" y="265"/>
                                <a:pt x="574" y="385"/>
                                <a:pt x="574" y="480"/>
                              </a:cubicBezTo>
                              <a:cubicBezTo>
                                <a:pt x="574" y="575"/>
                                <a:pt x="623" y="695"/>
                                <a:pt x="747" y="695"/>
                              </a:cubicBezTo>
                              <a:cubicBezTo>
                                <a:pt x="870" y="695"/>
                                <a:pt x="919" y="575"/>
                                <a:pt x="919" y="480"/>
                              </a:cubicBezTo>
                              <a:cubicBezTo>
                                <a:pt x="919" y="385"/>
                                <a:pt x="870" y="265"/>
                                <a:pt x="747" y="265"/>
                              </a:cubicBezTo>
                              <a:close/>
                              <a:moveTo>
                                <a:pt x="1173" y="736"/>
                              </a:moveTo>
                              <a:cubicBezTo>
                                <a:pt x="1112" y="736"/>
                                <a:pt x="1112" y="736"/>
                                <a:pt x="1112" y="736"/>
                              </a:cubicBezTo>
                              <a:cubicBezTo>
                                <a:pt x="1112" y="339"/>
                                <a:pt x="1112" y="339"/>
                                <a:pt x="1112" y="339"/>
                              </a:cubicBezTo>
                              <a:cubicBezTo>
                                <a:pt x="1112" y="300"/>
                                <a:pt x="1108" y="259"/>
                                <a:pt x="1106" y="224"/>
                              </a:cubicBezTo>
                              <a:cubicBezTo>
                                <a:pt x="1170" y="224"/>
                                <a:pt x="1170" y="224"/>
                                <a:pt x="1170" y="224"/>
                              </a:cubicBezTo>
                              <a:cubicBezTo>
                                <a:pt x="1173" y="300"/>
                                <a:pt x="1173" y="300"/>
                                <a:pt x="1173" y="300"/>
                              </a:cubicBezTo>
                              <a:cubicBezTo>
                                <a:pt x="1175" y="302"/>
                                <a:pt x="1175" y="302"/>
                                <a:pt x="1175" y="302"/>
                              </a:cubicBezTo>
                              <a:cubicBezTo>
                                <a:pt x="1210" y="238"/>
                                <a:pt x="1268" y="209"/>
                                <a:pt x="1335" y="209"/>
                              </a:cubicBezTo>
                              <a:cubicBezTo>
                                <a:pt x="1502" y="209"/>
                                <a:pt x="1515" y="357"/>
                                <a:pt x="1515" y="416"/>
                              </a:cubicBezTo>
                              <a:cubicBezTo>
                                <a:pt x="1515" y="736"/>
                                <a:pt x="1515" y="736"/>
                                <a:pt x="1515" y="736"/>
                              </a:cubicBezTo>
                              <a:cubicBezTo>
                                <a:pt x="1454" y="736"/>
                                <a:pt x="1454" y="736"/>
                                <a:pt x="1454" y="736"/>
                              </a:cubicBezTo>
                              <a:cubicBezTo>
                                <a:pt x="1454" y="406"/>
                                <a:pt x="1454" y="406"/>
                                <a:pt x="1454" y="406"/>
                              </a:cubicBezTo>
                              <a:cubicBezTo>
                                <a:pt x="1454" y="317"/>
                                <a:pt x="1403" y="265"/>
                                <a:pt x="1320" y="265"/>
                              </a:cubicBezTo>
                              <a:cubicBezTo>
                                <a:pt x="1219" y="265"/>
                                <a:pt x="1173" y="350"/>
                                <a:pt x="1173" y="441"/>
                              </a:cubicBezTo>
                              <a:lnTo>
                                <a:pt x="1173" y="736"/>
                              </a:lnTo>
                              <a:close/>
                              <a:moveTo>
                                <a:pt x="1849" y="209"/>
                              </a:moveTo>
                              <a:cubicBezTo>
                                <a:pt x="1945" y="209"/>
                                <a:pt x="2027" y="243"/>
                                <a:pt x="2035" y="351"/>
                              </a:cubicBezTo>
                              <a:cubicBezTo>
                                <a:pt x="1969" y="351"/>
                                <a:pt x="1969" y="351"/>
                                <a:pt x="1969" y="351"/>
                              </a:cubicBezTo>
                              <a:cubicBezTo>
                                <a:pt x="1963" y="286"/>
                                <a:pt x="1906" y="265"/>
                                <a:pt x="1842" y="265"/>
                              </a:cubicBezTo>
                              <a:cubicBezTo>
                                <a:pt x="1785" y="265"/>
                                <a:pt x="1727" y="287"/>
                                <a:pt x="1727" y="348"/>
                              </a:cubicBezTo>
                              <a:cubicBezTo>
                                <a:pt x="1727" y="423"/>
                                <a:pt x="1826" y="416"/>
                                <a:pt x="1965" y="465"/>
                              </a:cubicBezTo>
                              <a:cubicBezTo>
                                <a:pt x="2018" y="483"/>
                                <a:pt x="2051" y="529"/>
                                <a:pt x="2051" y="584"/>
                              </a:cubicBezTo>
                              <a:cubicBezTo>
                                <a:pt x="2051" y="699"/>
                                <a:pt x="1944" y="751"/>
                                <a:pt x="1836" y="751"/>
                              </a:cubicBezTo>
                              <a:cubicBezTo>
                                <a:pt x="1748" y="751"/>
                                <a:pt x="1646" y="709"/>
                                <a:pt x="1644" y="596"/>
                              </a:cubicBezTo>
                              <a:cubicBezTo>
                                <a:pt x="1710" y="596"/>
                                <a:pt x="1710" y="596"/>
                                <a:pt x="1710" y="596"/>
                              </a:cubicBezTo>
                              <a:cubicBezTo>
                                <a:pt x="1715" y="673"/>
                                <a:pt x="1782" y="695"/>
                                <a:pt x="1852" y="695"/>
                              </a:cubicBezTo>
                              <a:cubicBezTo>
                                <a:pt x="1917" y="695"/>
                                <a:pt x="1985" y="665"/>
                                <a:pt x="1985" y="593"/>
                              </a:cubicBezTo>
                              <a:cubicBezTo>
                                <a:pt x="1985" y="520"/>
                                <a:pt x="1905" y="508"/>
                                <a:pt x="1823" y="489"/>
                              </a:cubicBezTo>
                              <a:cubicBezTo>
                                <a:pt x="1743" y="470"/>
                                <a:pt x="1661" y="446"/>
                                <a:pt x="1661" y="352"/>
                              </a:cubicBezTo>
                              <a:cubicBezTo>
                                <a:pt x="1661" y="246"/>
                                <a:pt x="1759" y="209"/>
                                <a:pt x="1849" y="209"/>
                              </a:cubicBezTo>
                              <a:close/>
                              <a:moveTo>
                                <a:pt x="2531" y="224"/>
                              </a:moveTo>
                              <a:cubicBezTo>
                                <a:pt x="2592" y="224"/>
                                <a:pt x="2592" y="224"/>
                                <a:pt x="2592" y="224"/>
                              </a:cubicBezTo>
                              <a:cubicBezTo>
                                <a:pt x="2592" y="621"/>
                                <a:pt x="2592" y="621"/>
                                <a:pt x="2592" y="621"/>
                              </a:cubicBezTo>
                              <a:cubicBezTo>
                                <a:pt x="2592" y="661"/>
                                <a:pt x="2595" y="701"/>
                                <a:pt x="2597" y="736"/>
                              </a:cubicBezTo>
                              <a:cubicBezTo>
                                <a:pt x="2534" y="736"/>
                                <a:pt x="2534" y="736"/>
                                <a:pt x="2534" y="736"/>
                              </a:cubicBezTo>
                              <a:cubicBezTo>
                                <a:pt x="2531" y="661"/>
                                <a:pt x="2531" y="661"/>
                                <a:pt x="2531" y="661"/>
                              </a:cubicBezTo>
                              <a:cubicBezTo>
                                <a:pt x="2529" y="658"/>
                                <a:pt x="2529" y="658"/>
                                <a:pt x="2529" y="658"/>
                              </a:cubicBezTo>
                              <a:cubicBezTo>
                                <a:pt x="2493" y="722"/>
                                <a:pt x="2435" y="751"/>
                                <a:pt x="2369" y="751"/>
                              </a:cubicBezTo>
                              <a:cubicBezTo>
                                <a:pt x="2201" y="751"/>
                                <a:pt x="2188" y="603"/>
                                <a:pt x="2188" y="544"/>
                              </a:cubicBezTo>
                              <a:cubicBezTo>
                                <a:pt x="2188" y="224"/>
                                <a:pt x="2188" y="224"/>
                                <a:pt x="2188" y="224"/>
                              </a:cubicBezTo>
                              <a:cubicBezTo>
                                <a:pt x="2249" y="224"/>
                                <a:pt x="2249" y="224"/>
                                <a:pt x="2249" y="224"/>
                              </a:cubicBezTo>
                              <a:cubicBezTo>
                                <a:pt x="2249" y="554"/>
                                <a:pt x="2249" y="554"/>
                                <a:pt x="2249" y="554"/>
                              </a:cubicBezTo>
                              <a:cubicBezTo>
                                <a:pt x="2249" y="643"/>
                                <a:pt x="2300" y="695"/>
                                <a:pt x="2384" y="695"/>
                              </a:cubicBezTo>
                              <a:cubicBezTo>
                                <a:pt x="2485" y="695"/>
                                <a:pt x="2531" y="611"/>
                                <a:pt x="2531" y="519"/>
                              </a:cubicBezTo>
                              <a:lnTo>
                                <a:pt x="2531" y="224"/>
                              </a:lnTo>
                              <a:close/>
                              <a:moveTo>
                                <a:pt x="2817" y="736"/>
                              </a:moveTo>
                              <a:cubicBezTo>
                                <a:pt x="2756" y="736"/>
                                <a:pt x="2756" y="736"/>
                                <a:pt x="2756" y="736"/>
                              </a:cubicBezTo>
                              <a:cubicBezTo>
                                <a:pt x="2756" y="0"/>
                                <a:pt x="2756" y="0"/>
                                <a:pt x="2756" y="0"/>
                              </a:cubicBezTo>
                              <a:cubicBezTo>
                                <a:pt x="2817" y="0"/>
                                <a:pt x="2817" y="0"/>
                                <a:pt x="2817" y="0"/>
                              </a:cubicBezTo>
                              <a:lnTo>
                                <a:pt x="2817" y="736"/>
                              </a:lnTo>
                              <a:close/>
                              <a:moveTo>
                                <a:pt x="3025" y="280"/>
                              </a:moveTo>
                              <a:cubicBezTo>
                                <a:pt x="2923" y="280"/>
                                <a:pt x="2923" y="280"/>
                                <a:pt x="2923" y="280"/>
                              </a:cubicBezTo>
                              <a:cubicBezTo>
                                <a:pt x="2923" y="224"/>
                                <a:pt x="2923" y="224"/>
                                <a:pt x="2923" y="224"/>
                              </a:cubicBezTo>
                              <a:cubicBezTo>
                                <a:pt x="3025" y="224"/>
                                <a:pt x="3025" y="224"/>
                                <a:pt x="3025" y="224"/>
                              </a:cubicBezTo>
                              <a:cubicBezTo>
                                <a:pt x="3025" y="115"/>
                                <a:pt x="3025" y="115"/>
                                <a:pt x="3025" y="115"/>
                              </a:cubicBezTo>
                              <a:cubicBezTo>
                                <a:pt x="3086" y="89"/>
                                <a:pt x="3086" y="89"/>
                                <a:pt x="3086" y="89"/>
                              </a:cubicBezTo>
                              <a:cubicBezTo>
                                <a:pt x="3086" y="224"/>
                                <a:pt x="3086" y="224"/>
                                <a:pt x="3086" y="224"/>
                              </a:cubicBezTo>
                              <a:cubicBezTo>
                                <a:pt x="3202" y="224"/>
                                <a:pt x="3202" y="224"/>
                                <a:pt x="3202" y="224"/>
                              </a:cubicBezTo>
                              <a:cubicBezTo>
                                <a:pt x="3202" y="280"/>
                                <a:pt x="3202" y="280"/>
                                <a:pt x="3202" y="280"/>
                              </a:cubicBezTo>
                              <a:cubicBezTo>
                                <a:pt x="3086" y="280"/>
                                <a:pt x="3086" y="280"/>
                                <a:pt x="3086" y="280"/>
                              </a:cubicBezTo>
                              <a:cubicBezTo>
                                <a:pt x="3086" y="623"/>
                                <a:pt x="3086" y="623"/>
                                <a:pt x="3086" y="623"/>
                              </a:cubicBezTo>
                              <a:cubicBezTo>
                                <a:pt x="3085" y="670"/>
                                <a:pt x="3110" y="695"/>
                                <a:pt x="3157" y="695"/>
                              </a:cubicBezTo>
                              <a:cubicBezTo>
                                <a:pt x="3175" y="695"/>
                                <a:pt x="3193" y="694"/>
                                <a:pt x="3210" y="689"/>
                              </a:cubicBezTo>
                              <a:cubicBezTo>
                                <a:pt x="3210" y="742"/>
                                <a:pt x="3210" y="742"/>
                                <a:pt x="3210" y="742"/>
                              </a:cubicBezTo>
                              <a:cubicBezTo>
                                <a:pt x="3190" y="747"/>
                                <a:pt x="3168" y="751"/>
                                <a:pt x="3147" y="751"/>
                              </a:cubicBezTo>
                              <a:cubicBezTo>
                                <a:pt x="3018" y="751"/>
                                <a:pt x="3025" y="669"/>
                                <a:pt x="3025" y="599"/>
                              </a:cubicBezTo>
                              <a:lnTo>
                                <a:pt x="3025" y="280"/>
                              </a:lnTo>
                              <a:close/>
                              <a:moveTo>
                                <a:pt x="3388" y="76"/>
                              </a:moveTo>
                              <a:cubicBezTo>
                                <a:pt x="3317" y="76"/>
                                <a:pt x="3317" y="76"/>
                                <a:pt x="3317" y="76"/>
                              </a:cubicBezTo>
                              <a:cubicBezTo>
                                <a:pt x="3317" y="0"/>
                                <a:pt x="3317" y="0"/>
                                <a:pt x="3317" y="0"/>
                              </a:cubicBezTo>
                              <a:cubicBezTo>
                                <a:pt x="3388" y="0"/>
                                <a:pt x="3388" y="0"/>
                                <a:pt x="3388" y="0"/>
                              </a:cubicBezTo>
                              <a:lnTo>
                                <a:pt x="3388" y="76"/>
                              </a:lnTo>
                              <a:close/>
                              <a:moveTo>
                                <a:pt x="3383" y="224"/>
                              </a:moveTo>
                              <a:cubicBezTo>
                                <a:pt x="3383" y="736"/>
                                <a:pt x="3383" y="736"/>
                                <a:pt x="3383" y="736"/>
                              </a:cubicBezTo>
                              <a:cubicBezTo>
                                <a:pt x="3322" y="736"/>
                                <a:pt x="3322" y="736"/>
                                <a:pt x="3322" y="736"/>
                              </a:cubicBezTo>
                              <a:cubicBezTo>
                                <a:pt x="3322" y="224"/>
                                <a:pt x="3322" y="224"/>
                                <a:pt x="3322" y="224"/>
                              </a:cubicBezTo>
                              <a:lnTo>
                                <a:pt x="3383" y="224"/>
                              </a:lnTo>
                              <a:close/>
                              <a:moveTo>
                                <a:pt x="3608" y="736"/>
                              </a:moveTo>
                              <a:cubicBezTo>
                                <a:pt x="3547" y="736"/>
                                <a:pt x="3547" y="736"/>
                                <a:pt x="3547" y="736"/>
                              </a:cubicBezTo>
                              <a:cubicBezTo>
                                <a:pt x="3547" y="339"/>
                                <a:pt x="3547" y="339"/>
                                <a:pt x="3547" y="339"/>
                              </a:cubicBezTo>
                              <a:cubicBezTo>
                                <a:pt x="3547" y="300"/>
                                <a:pt x="3544" y="259"/>
                                <a:pt x="3542" y="224"/>
                              </a:cubicBezTo>
                              <a:cubicBezTo>
                                <a:pt x="3605" y="224"/>
                                <a:pt x="3605" y="224"/>
                                <a:pt x="3605" y="224"/>
                              </a:cubicBezTo>
                              <a:cubicBezTo>
                                <a:pt x="3608" y="300"/>
                                <a:pt x="3608" y="300"/>
                                <a:pt x="3608" y="300"/>
                              </a:cubicBezTo>
                              <a:cubicBezTo>
                                <a:pt x="3610" y="302"/>
                                <a:pt x="3610" y="302"/>
                                <a:pt x="3610" y="302"/>
                              </a:cubicBezTo>
                              <a:cubicBezTo>
                                <a:pt x="3646" y="238"/>
                                <a:pt x="3704" y="209"/>
                                <a:pt x="3770" y="209"/>
                              </a:cubicBezTo>
                              <a:cubicBezTo>
                                <a:pt x="3938" y="209"/>
                                <a:pt x="3951" y="357"/>
                                <a:pt x="3951" y="416"/>
                              </a:cubicBezTo>
                              <a:cubicBezTo>
                                <a:pt x="3951" y="736"/>
                                <a:pt x="3951" y="736"/>
                                <a:pt x="3951" y="736"/>
                              </a:cubicBezTo>
                              <a:cubicBezTo>
                                <a:pt x="3890" y="736"/>
                                <a:pt x="3890" y="736"/>
                                <a:pt x="3890" y="736"/>
                              </a:cubicBezTo>
                              <a:cubicBezTo>
                                <a:pt x="3890" y="406"/>
                                <a:pt x="3890" y="406"/>
                                <a:pt x="3890" y="406"/>
                              </a:cubicBezTo>
                              <a:cubicBezTo>
                                <a:pt x="3890" y="317"/>
                                <a:pt x="3839" y="265"/>
                                <a:pt x="3755" y="265"/>
                              </a:cubicBezTo>
                              <a:cubicBezTo>
                                <a:pt x="3654" y="265"/>
                                <a:pt x="3608" y="350"/>
                                <a:pt x="3608" y="441"/>
                              </a:cubicBezTo>
                              <a:lnTo>
                                <a:pt x="3608" y="736"/>
                              </a:lnTo>
                              <a:close/>
                              <a:moveTo>
                                <a:pt x="4470" y="224"/>
                              </a:moveTo>
                              <a:cubicBezTo>
                                <a:pt x="4533" y="224"/>
                                <a:pt x="4533" y="224"/>
                                <a:pt x="4533" y="224"/>
                              </a:cubicBezTo>
                              <a:cubicBezTo>
                                <a:pt x="4531" y="259"/>
                                <a:pt x="4528" y="300"/>
                                <a:pt x="4528" y="339"/>
                              </a:cubicBezTo>
                              <a:cubicBezTo>
                                <a:pt x="4528" y="646"/>
                                <a:pt x="4528" y="646"/>
                                <a:pt x="4528" y="646"/>
                              </a:cubicBezTo>
                              <a:cubicBezTo>
                                <a:pt x="4528" y="748"/>
                                <a:pt x="4533" y="855"/>
                                <a:pt x="4420" y="908"/>
                              </a:cubicBezTo>
                              <a:cubicBezTo>
                                <a:pt x="4379" y="928"/>
                                <a:pt x="4351" y="932"/>
                                <a:pt x="4304" y="932"/>
                              </a:cubicBezTo>
                              <a:cubicBezTo>
                                <a:pt x="4211" y="932"/>
                                <a:pt x="4101" y="900"/>
                                <a:pt x="4101" y="794"/>
                              </a:cubicBezTo>
                              <a:cubicBezTo>
                                <a:pt x="4167" y="794"/>
                                <a:pt x="4167" y="794"/>
                                <a:pt x="4167" y="794"/>
                              </a:cubicBezTo>
                              <a:cubicBezTo>
                                <a:pt x="4174" y="855"/>
                                <a:pt x="4246" y="876"/>
                                <a:pt x="4312" y="876"/>
                              </a:cubicBezTo>
                              <a:cubicBezTo>
                                <a:pt x="4391" y="876"/>
                                <a:pt x="4465" y="820"/>
                                <a:pt x="4467" y="734"/>
                              </a:cubicBezTo>
                              <a:cubicBezTo>
                                <a:pt x="4467" y="638"/>
                                <a:pt x="4467" y="638"/>
                                <a:pt x="4467" y="638"/>
                              </a:cubicBezTo>
                              <a:cubicBezTo>
                                <a:pt x="4465" y="638"/>
                                <a:pt x="4465" y="638"/>
                                <a:pt x="4465" y="638"/>
                              </a:cubicBezTo>
                              <a:cubicBezTo>
                                <a:pt x="4435" y="698"/>
                                <a:pt x="4365" y="734"/>
                                <a:pt x="4298" y="734"/>
                              </a:cubicBezTo>
                              <a:cubicBezTo>
                                <a:pt x="4144" y="734"/>
                                <a:pt x="4078" y="617"/>
                                <a:pt x="4078" y="476"/>
                              </a:cubicBezTo>
                              <a:cubicBezTo>
                                <a:pt x="4078" y="337"/>
                                <a:pt x="4140" y="209"/>
                                <a:pt x="4296" y="209"/>
                              </a:cubicBezTo>
                              <a:cubicBezTo>
                                <a:pt x="4371" y="209"/>
                                <a:pt x="4424" y="245"/>
                                <a:pt x="4465" y="304"/>
                              </a:cubicBezTo>
                              <a:cubicBezTo>
                                <a:pt x="4467" y="300"/>
                                <a:pt x="4467" y="300"/>
                                <a:pt x="4467" y="300"/>
                              </a:cubicBezTo>
                              <a:lnTo>
                                <a:pt x="4470" y="224"/>
                              </a:lnTo>
                              <a:close/>
                              <a:moveTo>
                                <a:pt x="4302" y="265"/>
                              </a:moveTo>
                              <a:cubicBezTo>
                                <a:pt x="4191" y="265"/>
                                <a:pt x="4144" y="377"/>
                                <a:pt x="4144" y="471"/>
                              </a:cubicBezTo>
                              <a:cubicBezTo>
                                <a:pt x="4144" y="565"/>
                                <a:pt x="4192" y="678"/>
                                <a:pt x="4305" y="678"/>
                              </a:cubicBezTo>
                              <a:cubicBezTo>
                                <a:pt x="4422" y="678"/>
                                <a:pt x="4467" y="569"/>
                                <a:pt x="4467" y="469"/>
                              </a:cubicBezTo>
                              <a:cubicBezTo>
                                <a:pt x="4467" y="371"/>
                                <a:pt x="4413" y="265"/>
                                <a:pt x="4302" y="265"/>
                              </a:cubicBezTo>
                              <a:close/>
                            </a:path>
                          </a:pathLst>
                        </a:custGeom>
                        <a:solidFill>
                          <a:srgbClr val="C6C6C6"/>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 name="Graphics">
                        <a:extLst>
                          <a:ext uri="{FF2B5EF4-FFF2-40B4-BE49-F238E27FC236}">
                            <a16:creationId xmlns:a16="http://schemas.microsoft.com/office/drawing/2014/main" id="{1B5B878D-E175-4DD1-86D5-3D1ECE208242}"/>
                          </a:ext>
                        </a:extLst>
                      </wps:cNvPr>
                      <wps:cNvSpPr>
                        <a:spLocks noEditPoints="1"/>
                      </wps:cNvSpPr>
                      <wps:spPr bwMode="gray">
                        <a:xfrm>
                          <a:off x="0" y="14288"/>
                          <a:ext cx="12569825" cy="3517900"/>
                        </a:xfrm>
                        <a:custGeom>
                          <a:avLst/>
                          <a:gdLst>
                            <a:gd name="T0" fmla="*/ 1988 w 3352"/>
                            <a:gd name="T1" fmla="*/ 333 h 938"/>
                            <a:gd name="T2" fmla="*/ 1898 w 3352"/>
                            <a:gd name="T3" fmla="*/ 359 h 938"/>
                            <a:gd name="T4" fmla="*/ 2224 w 3352"/>
                            <a:gd name="T5" fmla="*/ 567 h 938"/>
                            <a:gd name="T6" fmla="*/ 1676 w 3352"/>
                            <a:gd name="T7" fmla="*/ 563 h 938"/>
                            <a:gd name="T8" fmla="*/ 1912 w 3352"/>
                            <a:gd name="T9" fmla="*/ 619 h 938"/>
                            <a:gd name="T10" fmla="*/ 2003 w 3352"/>
                            <a:gd name="T11" fmla="*/ 590 h 938"/>
                            <a:gd name="T12" fmla="*/ 1857 w 3352"/>
                            <a:gd name="T13" fmla="*/ 532 h 938"/>
                            <a:gd name="T14" fmla="*/ 1939 w 3352"/>
                            <a:gd name="T15" fmla="*/ 208 h 938"/>
                            <a:gd name="T16" fmla="*/ 2000 w 3352"/>
                            <a:gd name="T17" fmla="*/ 380 h 938"/>
                            <a:gd name="T18" fmla="*/ 2533 w 3352"/>
                            <a:gd name="T19" fmla="*/ 732 h 938"/>
                            <a:gd name="T20" fmla="*/ 2595 w 3352"/>
                            <a:gd name="T21" fmla="*/ 401 h 938"/>
                            <a:gd name="T22" fmla="*/ 2698 w 3352"/>
                            <a:gd name="T23" fmla="*/ 231 h 938"/>
                            <a:gd name="T24" fmla="*/ 2533 w 3352"/>
                            <a:gd name="T25" fmla="*/ 279 h 938"/>
                            <a:gd name="T26" fmla="*/ 2287 w 3352"/>
                            <a:gd name="T27" fmla="*/ 223 h 938"/>
                            <a:gd name="T28" fmla="*/ 2737 w 3352"/>
                            <a:gd name="T29" fmla="*/ 732 h 938"/>
                            <a:gd name="T30" fmla="*/ 2983 w 3352"/>
                            <a:gd name="T31" fmla="*/ 467 h 938"/>
                            <a:gd name="T32" fmla="*/ 3087 w 3352"/>
                            <a:gd name="T33" fmla="*/ 732 h 938"/>
                            <a:gd name="T34" fmla="*/ 3200 w 3352"/>
                            <a:gd name="T35" fmla="*/ 441 h 938"/>
                            <a:gd name="T36" fmla="*/ 3076 w 3352"/>
                            <a:gd name="T37" fmla="*/ 223 h 938"/>
                            <a:gd name="T38" fmla="*/ 2983 w 3352"/>
                            <a:gd name="T39" fmla="*/ 420 h 938"/>
                            <a:gd name="T40" fmla="*/ 2737 w 3352"/>
                            <a:gd name="T41" fmla="*/ 0 h 938"/>
                            <a:gd name="T42" fmla="*/ 600 w 3352"/>
                            <a:gd name="T43" fmla="*/ 736 h 938"/>
                            <a:gd name="T44" fmla="*/ 28 w 3352"/>
                            <a:gd name="T45" fmla="*/ 373 h 938"/>
                            <a:gd name="T46" fmla="*/ 408 w 3352"/>
                            <a:gd name="T47" fmla="*/ 478 h 938"/>
                            <a:gd name="T48" fmla="*/ 1011 w 3352"/>
                            <a:gd name="T49" fmla="*/ 478 h 938"/>
                            <a:gd name="T50" fmla="*/ 1428 w 3352"/>
                            <a:gd name="T51" fmla="*/ 372 h 938"/>
                            <a:gd name="T52" fmla="*/ 600 w 3352"/>
                            <a:gd name="T53" fmla="*/ 736 h 938"/>
                            <a:gd name="T54" fmla="*/ 1439 w 3352"/>
                            <a:gd name="T55" fmla="*/ 329 h 938"/>
                            <a:gd name="T56" fmla="*/ 902 w 3352"/>
                            <a:gd name="T57" fmla="*/ 224 h 938"/>
                            <a:gd name="T58" fmla="*/ 828 w 3352"/>
                            <a:gd name="T59" fmla="*/ 101 h 938"/>
                            <a:gd name="T60" fmla="*/ 645 w 3352"/>
                            <a:gd name="T61" fmla="*/ 373 h 938"/>
                            <a:gd name="T62" fmla="*/ 68 w 3352"/>
                            <a:gd name="T63" fmla="*/ 223 h 938"/>
                            <a:gd name="T64" fmla="*/ 521 w 3352"/>
                            <a:gd name="T65" fmla="*/ 330 h 938"/>
                            <a:gd name="T66" fmla="*/ 949 w 3352"/>
                            <a:gd name="T67" fmla="*/ 329 h 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3352" h="938">
                              <a:moveTo>
                                <a:pt x="2000" y="380"/>
                              </a:moveTo>
                              <a:cubicBezTo>
                                <a:pt x="2000" y="355"/>
                                <a:pt x="1996" y="341"/>
                                <a:pt x="1988" y="333"/>
                              </a:cubicBezTo>
                              <a:cubicBezTo>
                                <a:pt x="1979" y="325"/>
                                <a:pt x="1967" y="321"/>
                                <a:pt x="1951" y="321"/>
                              </a:cubicBezTo>
                              <a:cubicBezTo>
                                <a:pt x="1911" y="321"/>
                                <a:pt x="1898" y="337"/>
                                <a:pt x="1898" y="359"/>
                              </a:cubicBezTo>
                              <a:cubicBezTo>
                                <a:pt x="1898" y="381"/>
                                <a:pt x="1908" y="392"/>
                                <a:pt x="1973" y="401"/>
                              </a:cubicBezTo>
                              <a:cubicBezTo>
                                <a:pt x="2171" y="429"/>
                                <a:pt x="2224" y="467"/>
                                <a:pt x="2224" y="567"/>
                              </a:cubicBezTo>
                              <a:cubicBezTo>
                                <a:pt x="2224" y="677"/>
                                <a:pt x="2148" y="748"/>
                                <a:pt x="1945" y="748"/>
                              </a:cubicBezTo>
                              <a:cubicBezTo>
                                <a:pt x="1780" y="748"/>
                                <a:pt x="1678" y="699"/>
                                <a:pt x="1676" y="563"/>
                              </a:cubicBezTo>
                              <a:cubicBezTo>
                                <a:pt x="1897" y="563"/>
                                <a:pt x="1897" y="563"/>
                                <a:pt x="1897" y="563"/>
                              </a:cubicBezTo>
                              <a:cubicBezTo>
                                <a:pt x="1898" y="591"/>
                                <a:pt x="1903" y="609"/>
                                <a:pt x="1912" y="619"/>
                              </a:cubicBezTo>
                              <a:cubicBezTo>
                                <a:pt x="1923" y="630"/>
                                <a:pt x="1936" y="634"/>
                                <a:pt x="1953" y="634"/>
                              </a:cubicBezTo>
                              <a:cubicBezTo>
                                <a:pt x="1992" y="634"/>
                                <a:pt x="2003" y="615"/>
                                <a:pt x="2003" y="590"/>
                              </a:cubicBezTo>
                              <a:cubicBezTo>
                                <a:pt x="2003" y="575"/>
                                <a:pt x="1997" y="559"/>
                                <a:pt x="1965" y="553"/>
                              </a:cubicBezTo>
                              <a:cubicBezTo>
                                <a:pt x="1950" y="550"/>
                                <a:pt x="1931" y="546"/>
                                <a:pt x="1857" y="532"/>
                              </a:cubicBezTo>
                              <a:cubicBezTo>
                                <a:pt x="1732" y="507"/>
                                <a:pt x="1683" y="471"/>
                                <a:pt x="1683" y="378"/>
                              </a:cubicBezTo>
                              <a:cubicBezTo>
                                <a:pt x="1683" y="285"/>
                                <a:pt x="1757" y="208"/>
                                <a:pt x="1939" y="208"/>
                              </a:cubicBezTo>
                              <a:cubicBezTo>
                                <a:pt x="2096" y="208"/>
                                <a:pt x="2205" y="246"/>
                                <a:pt x="2209" y="380"/>
                              </a:cubicBezTo>
                              <a:lnTo>
                                <a:pt x="2000" y="380"/>
                              </a:lnTo>
                              <a:close/>
                              <a:moveTo>
                                <a:pt x="2287" y="732"/>
                              </a:moveTo>
                              <a:cubicBezTo>
                                <a:pt x="2533" y="732"/>
                                <a:pt x="2533" y="732"/>
                                <a:pt x="2533" y="732"/>
                              </a:cubicBezTo>
                              <a:cubicBezTo>
                                <a:pt x="2533" y="466"/>
                                <a:pt x="2533" y="466"/>
                                <a:pt x="2533" y="466"/>
                              </a:cubicBezTo>
                              <a:cubicBezTo>
                                <a:pt x="2533" y="433"/>
                                <a:pt x="2549" y="401"/>
                                <a:pt x="2595" y="401"/>
                              </a:cubicBezTo>
                              <a:cubicBezTo>
                                <a:pt x="2639" y="401"/>
                                <a:pt x="2669" y="409"/>
                                <a:pt x="2698" y="416"/>
                              </a:cubicBezTo>
                              <a:cubicBezTo>
                                <a:pt x="2698" y="231"/>
                                <a:pt x="2698" y="231"/>
                                <a:pt x="2698" y="231"/>
                              </a:cubicBezTo>
                              <a:cubicBezTo>
                                <a:pt x="2675" y="219"/>
                                <a:pt x="2653" y="217"/>
                                <a:pt x="2633" y="217"/>
                              </a:cubicBezTo>
                              <a:cubicBezTo>
                                <a:pt x="2602" y="217"/>
                                <a:pt x="2568" y="233"/>
                                <a:pt x="2533" y="279"/>
                              </a:cubicBezTo>
                              <a:cubicBezTo>
                                <a:pt x="2526" y="223"/>
                                <a:pt x="2526" y="223"/>
                                <a:pt x="2526" y="223"/>
                              </a:cubicBezTo>
                              <a:cubicBezTo>
                                <a:pt x="2287" y="223"/>
                                <a:pt x="2287" y="223"/>
                                <a:pt x="2287" y="223"/>
                              </a:cubicBezTo>
                              <a:lnTo>
                                <a:pt x="2287" y="732"/>
                              </a:lnTo>
                              <a:close/>
                              <a:moveTo>
                                <a:pt x="2737" y="732"/>
                              </a:moveTo>
                              <a:cubicBezTo>
                                <a:pt x="2983" y="732"/>
                                <a:pt x="2983" y="732"/>
                                <a:pt x="2983" y="732"/>
                              </a:cubicBezTo>
                              <a:cubicBezTo>
                                <a:pt x="2983" y="467"/>
                                <a:pt x="2983" y="467"/>
                                <a:pt x="2983" y="467"/>
                              </a:cubicBezTo>
                              <a:cubicBezTo>
                                <a:pt x="2985" y="467"/>
                                <a:pt x="2985" y="467"/>
                                <a:pt x="2985" y="467"/>
                              </a:cubicBezTo>
                              <a:cubicBezTo>
                                <a:pt x="3087" y="732"/>
                                <a:pt x="3087" y="732"/>
                                <a:pt x="3087" y="732"/>
                              </a:cubicBezTo>
                              <a:cubicBezTo>
                                <a:pt x="3352" y="732"/>
                                <a:pt x="3352" y="732"/>
                                <a:pt x="3352" y="732"/>
                              </a:cubicBezTo>
                              <a:cubicBezTo>
                                <a:pt x="3200" y="441"/>
                                <a:pt x="3200" y="441"/>
                                <a:pt x="3200" y="441"/>
                              </a:cubicBezTo>
                              <a:cubicBezTo>
                                <a:pt x="3342" y="223"/>
                                <a:pt x="3342" y="223"/>
                                <a:pt x="3342" y="223"/>
                              </a:cubicBezTo>
                              <a:cubicBezTo>
                                <a:pt x="3076" y="223"/>
                                <a:pt x="3076" y="223"/>
                                <a:pt x="3076" y="223"/>
                              </a:cubicBezTo>
                              <a:cubicBezTo>
                                <a:pt x="2985" y="420"/>
                                <a:pt x="2985" y="420"/>
                                <a:pt x="2985" y="420"/>
                              </a:cubicBezTo>
                              <a:cubicBezTo>
                                <a:pt x="2983" y="420"/>
                                <a:pt x="2983" y="420"/>
                                <a:pt x="2983" y="420"/>
                              </a:cubicBezTo>
                              <a:cubicBezTo>
                                <a:pt x="2983" y="0"/>
                                <a:pt x="2983" y="0"/>
                                <a:pt x="2983" y="0"/>
                              </a:cubicBezTo>
                              <a:cubicBezTo>
                                <a:pt x="2737" y="0"/>
                                <a:pt x="2737" y="0"/>
                                <a:pt x="2737" y="0"/>
                              </a:cubicBezTo>
                              <a:lnTo>
                                <a:pt x="2737" y="732"/>
                              </a:lnTo>
                              <a:close/>
                              <a:moveTo>
                                <a:pt x="600" y="736"/>
                              </a:moveTo>
                              <a:cubicBezTo>
                                <a:pt x="489" y="373"/>
                                <a:pt x="489" y="373"/>
                                <a:pt x="489" y="373"/>
                              </a:cubicBezTo>
                              <a:cubicBezTo>
                                <a:pt x="28" y="373"/>
                                <a:pt x="28" y="373"/>
                                <a:pt x="28" y="373"/>
                              </a:cubicBezTo>
                              <a:cubicBezTo>
                                <a:pt x="0" y="478"/>
                                <a:pt x="0" y="478"/>
                                <a:pt x="0" y="478"/>
                              </a:cubicBezTo>
                              <a:cubicBezTo>
                                <a:pt x="408" y="478"/>
                                <a:pt x="408" y="478"/>
                                <a:pt x="408" y="478"/>
                              </a:cubicBezTo>
                              <a:cubicBezTo>
                                <a:pt x="552" y="938"/>
                                <a:pt x="552" y="938"/>
                                <a:pt x="552" y="938"/>
                              </a:cubicBezTo>
                              <a:cubicBezTo>
                                <a:pt x="1011" y="478"/>
                                <a:pt x="1011" y="478"/>
                                <a:pt x="1011" y="478"/>
                              </a:cubicBezTo>
                              <a:cubicBezTo>
                                <a:pt x="1400" y="478"/>
                                <a:pt x="1400" y="478"/>
                                <a:pt x="1400" y="478"/>
                              </a:cubicBezTo>
                              <a:cubicBezTo>
                                <a:pt x="1428" y="372"/>
                                <a:pt x="1428" y="372"/>
                                <a:pt x="1428" y="372"/>
                              </a:cubicBezTo>
                              <a:cubicBezTo>
                                <a:pt x="963" y="372"/>
                                <a:pt x="963" y="372"/>
                                <a:pt x="963" y="372"/>
                              </a:cubicBezTo>
                              <a:lnTo>
                                <a:pt x="600" y="736"/>
                              </a:lnTo>
                              <a:close/>
                              <a:moveTo>
                                <a:pt x="949" y="329"/>
                              </a:moveTo>
                              <a:cubicBezTo>
                                <a:pt x="1439" y="329"/>
                                <a:pt x="1439" y="329"/>
                                <a:pt x="1439" y="329"/>
                              </a:cubicBezTo>
                              <a:cubicBezTo>
                                <a:pt x="1466" y="224"/>
                                <a:pt x="1466" y="224"/>
                                <a:pt x="1466" y="224"/>
                              </a:cubicBezTo>
                              <a:cubicBezTo>
                                <a:pt x="902" y="224"/>
                                <a:pt x="902" y="224"/>
                                <a:pt x="902" y="224"/>
                              </a:cubicBezTo>
                              <a:cubicBezTo>
                                <a:pt x="753" y="375"/>
                                <a:pt x="753" y="375"/>
                                <a:pt x="753" y="375"/>
                              </a:cubicBezTo>
                              <a:cubicBezTo>
                                <a:pt x="828" y="101"/>
                                <a:pt x="828" y="101"/>
                                <a:pt x="828" y="101"/>
                              </a:cubicBezTo>
                              <a:cubicBezTo>
                                <a:pt x="718" y="101"/>
                                <a:pt x="718" y="101"/>
                                <a:pt x="718" y="101"/>
                              </a:cubicBezTo>
                              <a:cubicBezTo>
                                <a:pt x="645" y="373"/>
                                <a:pt x="645" y="373"/>
                                <a:pt x="645" y="373"/>
                              </a:cubicBezTo>
                              <a:cubicBezTo>
                                <a:pt x="598" y="224"/>
                                <a:pt x="598" y="224"/>
                                <a:pt x="598" y="224"/>
                              </a:cubicBezTo>
                              <a:cubicBezTo>
                                <a:pt x="68" y="223"/>
                                <a:pt x="68" y="223"/>
                                <a:pt x="68" y="223"/>
                              </a:cubicBezTo>
                              <a:cubicBezTo>
                                <a:pt x="40" y="330"/>
                                <a:pt x="40" y="330"/>
                                <a:pt x="40" y="330"/>
                              </a:cubicBezTo>
                              <a:cubicBezTo>
                                <a:pt x="521" y="330"/>
                                <a:pt x="521" y="330"/>
                                <a:pt x="521" y="330"/>
                              </a:cubicBezTo>
                              <a:cubicBezTo>
                                <a:pt x="620" y="658"/>
                                <a:pt x="620" y="658"/>
                                <a:pt x="620" y="658"/>
                              </a:cubicBezTo>
                              <a:lnTo>
                                <a:pt x="949" y="329"/>
                              </a:lnTo>
                              <a:close/>
                            </a:path>
                          </a:pathLst>
                        </a:custGeom>
                        <a:solidFill>
                          <a:srgbClr val="EC6608"/>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0FA0AB7B" id="SRK Logo" o:spid="_x0000_s1026" style="position:absolute;margin-left:141.75pt;margin-top:734.25pt;width:195.6pt;height:22.4pt;z-index:251660288;mso-position-horizontal-relative:page;mso-position-vertical-relative:page;mso-width-relative:margin;mso-height-relative:margin" coordsize="307879,35321"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">
              <o:lock v:ext="edit" aspectratio="t"/>
              <v:shape id="Text" o:spid="_x0000_s1027" style="position:absolute;left:137890;width:169989;height:34940;visibility:visible;mso-wrap-style:square;v-text-anchor:top" coordsize="4533,932"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" path="m358,381c353,303,303,265,218,265,125,265,67,363,67,479v,117,58,216,151,216c298,695,353,646,358,576v66,,66,,66,c408,693,341,751,225,751,72,751,,620,,480,,341,77,209,229,209v105,,190,63,195,172l358,381xm985,480v,135,-75,271,-238,271c583,751,508,615,508,480v,-134,75,-271,239,-271c910,209,985,346,985,480xm747,265c623,265,574,385,574,480v,95,49,215,173,215c870,695,919,575,919,480,919,385,870,265,747,265xm1173,736v-61,,-61,,-61,c1112,339,1112,339,1112,339v,-39,-4,-80,-6,-115c1170,224,1170,224,1170,224v3,76,3,76,3,76c1175,302,1175,302,1175,302v35,-64,93,-93,160,-93c1502,209,1515,357,1515,416v,320,,320,,320c1454,736,1454,736,1454,736v,-330,,-330,,-330c1454,317,1403,265,1320,265v-101,,-147,85,-147,176l1173,736xm1849,209v96,,178,34,186,142c1969,351,1969,351,1969,351v-6,-65,-63,-86,-127,-86c1785,265,1727,287,1727,348v,75,99,68,238,117c2018,483,2051,529,2051,584v,115,-107,167,-215,167c1748,751,1646,709,1644,596v66,,66,,66,c1715,673,1782,695,1852,695v65,,133,-30,133,-102c1985,520,1905,508,1823,489,1743,470,1661,446,1661,352v,-106,98,-143,188,-143xm2531,224v61,,61,,61,c2592,621,2592,621,2592,621v,40,3,80,5,115c2534,736,2534,736,2534,736v-3,-75,-3,-75,-3,-75c2529,658,2529,658,2529,658v-36,64,-94,93,-160,93c2201,751,2188,603,2188,544v,-320,,-320,,-320c2249,224,2249,224,2249,224v,330,,330,,330c2249,643,2300,695,2384,695v101,,147,-84,147,-176l2531,224xm2817,736v-61,,-61,,-61,c2756,,2756,,2756,v61,,61,,61,l2817,736xm3025,280v-102,,-102,,-102,c2923,224,2923,224,2923,224v102,,102,,102,c3025,115,3025,115,3025,115v61,-26,61,-26,61,-26c3086,224,3086,224,3086,224v116,,116,,116,c3202,280,3202,280,3202,280v-116,,-116,,-116,c3086,623,3086,623,3086,623v-1,47,24,72,71,72c3175,695,3193,694,3210,689v,53,,53,,53c3190,747,3168,751,3147,751v-129,,-122,-82,-122,-152l3025,280xm3388,76v-71,,-71,,-71,c3317,,3317,,3317,v71,,71,,71,l3388,76xm3383,224v,512,,512,,512c3322,736,3322,736,3322,736v,-512,,-512,,-512l3383,224xm3608,736v-61,,-61,,-61,c3547,339,3547,339,3547,339v,-39,-3,-80,-5,-115c3605,224,3605,224,3605,224v3,76,3,76,3,76c3610,302,3610,302,3610,302v36,-64,94,-93,160,-93c3938,209,3951,357,3951,416v,320,,320,,320c3890,736,3890,736,3890,736v,-330,,-330,,-330c3890,317,3839,265,3755,265v-101,,-147,85,-147,176l3608,736xm4470,224v63,,63,,63,c4531,259,4528,300,4528,339v,307,,307,,307c4528,748,4533,855,4420,908v-41,20,-69,24,-116,24c4211,932,4101,900,4101,794v66,,66,,66,c4174,855,4246,876,4312,876v79,,153,-56,155,-142c4467,638,4467,638,4467,638v-2,,-2,,-2,c4435,698,4365,734,4298,734v-154,,-220,-117,-220,-258c4078,337,4140,209,4296,209v75,,128,36,169,95c4467,300,4467,300,4467,300r3,-76xm4302,265v-111,,-158,112,-158,206c4144,565,4192,678,4305,678v117,,162,-109,162,-209c4467,371,4413,265,4302,265xe" fillcolor="#c6c6c6" stroked="f">
                <v:path arrowok="t" o:connecttype="custom" o:connectlocs="251253,1795781;1590019,2159436;858760,783545;3693793,1799530;2801283,783545;2152525,1799530;2801283,993491;4170049,1270918;4398802,1124706;5681317,1559593;5452564,1522103;4398802,2759280;7383837,1315907;7368837,1743295;6165073,2234417;7443838,2223170;6933832,783545;9720114,2328142;9491362,2478103;8205097,2039468;8433849,2076958;9491362,839781;10335122,0;11343883,1049726;11343883,839781;11572636,839781;11572636,1049726;12037642,2583076;11343883,2245664;12438896,284926;12705149,284926;12457647,2759280;13530159,2759280;13282656,839781;13537659,1132204;14816424,2759280;14081416,993491;16762697,839781;16980200,2421868;15378931,2976723;16751447,2751782;16117690,2751782;16743947,1139703;16132690,993491;16751447,1758291" o:connectangles="0,0,0,0,0,0,0,0,0,0,0,0,0,0,0,0,0,0,0,0,0,0,0,0,0,0,0,0,0,0,0,0,0,0,0,0,0,0,0,0,0,0,0,0,0"/>
                <o:lock v:ext="edit" verticies="t"/>
              </v:shape>
              <v:shape id="Graphics" o:spid="_x0000_s1028" style="position:absolute;top:142;width:125698;height:35179;visibility:visible;mso-wrap-style:square;v-text-anchor:top" coordsize="3352,938" o:bwmode="graySca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" path="m2000,380v,-25,-4,-39,-12,-47c1979,325,1967,321,1951,321v-40,,-53,16,-53,38c1898,381,1908,392,1973,401v198,28,251,66,251,166c2224,677,2148,748,1945,748v-165,,-267,-49,-269,-185c1897,563,1897,563,1897,563v1,28,6,46,15,56c1923,630,1936,634,1953,634v39,,50,-19,50,-44c2003,575,1997,559,1965,553v-15,-3,-34,-7,-108,-21c1732,507,1683,471,1683,378v,-93,74,-170,256,-170c2096,208,2205,246,2209,380r-209,xm2287,732v246,,246,,246,c2533,466,2533,466,2533,466v,-33,16,-65,62,-65c2639,401,2669,409,2698,416v,-185,,-185,,-185c2675,219,2653,217,2633,217v-31,,-65,16,-100,62c2526,223,2526,223,2526,223v-239,,-239,,-239,l2287,732xm2737,732v246,,246,,246,c2983,467,2983,467,2983,467v2,,2,,2,c3087,732,3087,732,3087,732v265,,265,,265,c3200,441,3200,441,3200,441,3342,223,3342,223,3342,223v-266,,-266,,-266,c2985,420,2985,420,2985,420v-2,,-2,,-2,c2983,,2983,,2983,,2737,,2737,,2737,r,732xm600,736c489,373,489,373,489,373v-461,,-461,,-461,c,478,,478,,478v408,,408,,408,c552,938,552,938,552,938,1011,478,1011,478,1011,478v389,,389,,389,c1428,372,1428,372,1428,372v-465,,-465,,-465,l600,736xm949,329v490,,490,,490,c1466,224,1466,224,1466,224v-564,,-564,,-564,c753,375,753,375,753,375,828,101,828,101,828,101v-110,,-110,,-110,c645,373,645,373,645,373,598,224,598,224,598,224,68,223,68,223,68,223,40,330,40,330,40,330v481,,481,,481,c620,658,620,658,620,658l949,329xe" fillcolor="#ec6608" stroked="f">
                <v:path arrowok="t" o:connecttype="custom" o:connectlocs="7454896,1248892;7117401,1346403;8339884,2126492;6284913,2111490;7169900,2321514;7511145,2212752;6963653,1995227;7271149,780089;7499896,1425162;9498618,2745312;9731115,1503921;10117359,866349;9498618,1046369;8576131,836345;10263607,2745312;11186094,1751449;11576089,2745312;11999833,1653938;11534839,836345;11186094,1575179;10263607,0;2249969,2760314;104999,1398909;1529979,1792704;3791197,1792704;5354925,1395159;2249969,2760314;5396175,1233890;3382453,840096;3104957,378793;2418716,1398909;254996,836345;1953723,1237641;3558700,1233890" o:connectangles="0,0,0,0,0,0,0,0,0,0,0,0,0,0,0,0,0,0,0,0,0,0,0,0,0,0,0,0,0,0,0,0,0,0"/>
                <o:lock v:ext="edit" verticies="t"/>
              </v:shape>
              <w10:wrap anchorx="page" anchory="page"/>
              <w10:anchorlock/>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FDB42" w14:textId="77777777" w:rsidR="00BA6BF9" w:rsidRDefault="00BA6BF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332F5E" w14:textId="77777777" w:rsidR="00BA6BF9" w:rsidRPr="005202F5" w:rsidRDefault="00BA6BF9" w:rsidP="00A94A08">
    <w:pPr>
      <w:pStyle w:val="Spac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15877"/>
      <w:tblOverlap w:val="never"/>
      <w:tblW w:w="0" w:type="auto"/>
      <w:tblBorders>
        <w:top w:val="single" w:sz="2" w:space="0" w:color="F37021" w:themeColor="text2"/>
      </w:tblBorders>
      <w:tblLayout w:type="fixed"/>
      <w:tblCellMar>
        <w:left w:w="0" w:type="dxa"/>
        <w:right w:w="0" w:type="dxa"/>
      </w:tblCellMar>
      <w:tblLook w:val="04A0" w:firstRow="1" w:lastRow="0" w:firstColumn="1" w:lastColumn="0" w:noHBand="0" w:noVBand="1"/>
    </w:tblPr>
    <w:tblGrid>
      <w:gridCol w:w="9639"/>
      <w:gridCol w:w="555"/>
    </w:tblGrid>
    <w:tr w:rsidR="00BA6BF9" w14:paraId="2281F9F3" w14:textId="77777777" w:rsidTr="00A7573A">
      <w:trPr>
        <w:cantSplit/>
        <w:trHeight w:val="397"/>
      </w:trPr>
      <w:tc>
        <w:tcPr>
          <w:tcW w:w="9639" w:type="dxa"/>
          <w:vAlign w:val="bottom"/>
        </w:tcPr>
        <w:p w14:paraId="40F3EFC3" w14:textId="5F471530" w:rsidR="00BA6BF9" w:rsidRPr="007D289B" w:rsidRDefault="00BA6BF9" w:rsidP="00A7573A">
          <w:pPr>
            <w:pStyle w:val="Footer"/>
          </w:pPr>
          <w:r w:rsidRPr="00996BA0">
            <w:fldChar w:fldCharType="begin"/>
          </w:r>
          <w:r w:rsidRPr="00996BA0">
            <w:instrText xml:space="preserve"> IF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 = "</w:instrText>
          </w:r>
          <w:r>
            <w:instrText>Error*</w:instrText>
          </w:r>
          <w:r w:rsidRPr="00996BA0">
            <w:instrText>" ""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w:instrText>
          </w:r>
          <w:r w:rsidRPr="00996BA0">
            <w:fldChar w:fldCharType="separate"/>
          </w:r>
          <w:r w:rsidR="008917CA">
            <w:rPr>
              <w:noProof/>
            </w:rPr>
            <w:t>Add company name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date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 = "</w:instrText>
          </w:r>
          <w:r>
            <w:instrText>Error*</w:instrText>
          </w:r>
          <w:r w:rsidRPr="00996BA0">
            <w:instrText>" "" "</w:instrText>
          </w:r>
          <w:r>
            <w:instrText>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w:instrText>
          </w:r>
          <w:r w:rsidRPr="00996BA0">
            <w:fldChar w:fldCharType="separate"/>
          </w:r>
          <w:r w:rsidR="008917CA">
            <w:rPr>
              <w:noProof/>
            </w:rPr>
            <w:t> Add year</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initials</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rsidRPr="0088106D">
            <w:instrText>/</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sidRPr="0088106D">
            <w:rPr>
              <w:noProof/>
            </w:rPr>
            <w:t>/</w:t>
          </w:r>
          <w:r w:rsidR="008917CA">
            <w:rPr>
              <w:noProof/>
            </w:rPr>
            <w:t>Add initials</w:t>
          </w:r>
          <w:r w:rsidRPr="00996BA0">
            <w:fldChar w:fldCharType="end"/>
          </w:r>
        </w:p>
      </w:tc>
      <w:tc>
        <w:tcPr>
          <w:tcW w:w="555" w:type="dxa"/>
          <w:vAlign w:val="bottom"/>
        </w:tcPr>
        <w:p w14:paraId="6941F5DC" w14:textId="77777777" w:rsidR="00BA6BF9" w:rsidRDefault="00BA6BF9" w:rsidP="00A7573A">
          <w:pPr>
            <w:pStyle w:val="Footer"/>
            <w:jc w:val="right"/>
          </w:pPr>
          <w:r>
            <w:fldChar w:fldCharType="begin"/>
          </w:r>
          <w:r>
            <w:instrText xml:space="preserve"> PAGE   \* MERGEFORMAT </w:instrText>
          </w:r>
          <w:r>
            <w:fldChar w:fldCharType="separate"/>
          </w:r>
          <w:r>
            <w:t>v</w:t>
          </w:r>
          <w:r>
            <w:rPr>
              <w:noProof/>
            </w:rPr>
            <w:fldChar w:fldCharType="end"/>
          </w:r>
        </w:p>
      </w:tc>
    </w:tr>
  </w:tbl>
  <w:p w14:paraId="6F5EB0DF" w14:textId="77777777" w:rsidR="00BA6BF9" w:rsidRPr="00A7573A" w:rsidRDefault="00BA6BF9" w:rsidP="00A7573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15877"/>
      <w:tblOverlap w:val="never"/>
      <w:tblW w:w="0" w:type="auto"/>
      <w:tblBorders>
        <w:top w:val="single" w:sz="2" w:space="0" w:color="F37021" w:themeColor="text2"/>
      </w:tblBorders>
      <w:tblLayout w:type="fixed"/>
      <w:tblCellMar>
        <w:left w:w="0" w:type="dxa"/>
        <w:right w:w="0" w:type="dxa"/>
      </w:tblCellMar>
      <w:tblLook w:val="04A0" w:firstRow="1" w:lastRow="0" w:firstColumn="1" w:lastColumn="0" w:noHBand="0" w:noVBand="1"/>
    </w:tblPr>
    <w:tblGrid>
      <w:gridCol w:w="9639"/>
      <w:gridCol w:w="555"/>
    </w:tblGrid>
    <w:tr w:rsidR="00BA6BF9" w14:paraId="77F47376" w14:textId="77777777" w:rsidTr="00A7573A">
      <w:trPr>
        <w:cantSplit/>
        <w:trHeight w:val="397"/>
      </w:trPr>
      <w:tc>
        <w:tcPr>
          <w:tcW w:w="9639" w:type="dxa"/>
          <w:vAlign w:val="bottom"/>
        </w:tcPr>
        <w:p w14:paraId="6A51C287" w14:textId="32049DF9" w:rsidR="00BA6BF9" w:rsidRPr="007D289B" w:rsidRDefault="00BA6BF9" w:rsidP="001C7D89">
          <w:pPr>
            <w:pStyle w:val="Footer"/>
          </w:pPr>
          <w:r w:rsidRPr="00996BA0">
            <w:fldChar w:fldCharType="begin"/>
          </w:r>
          <w:r w:rsidRPr="00996BA0">
            <w:instrText xml:space="preserve"> IF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 = "</w:instrText>
          </w:r>
          <w:r>
            <w:instrText>Error*</w:instrText>
          </w:r>
          <w:r w:rsidRPr="00996BA0">
            <w:instrText>" ""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w:instrText>
          </w:r>
          <w:r w:rsidRPr="00996BA0">
            <w:fldChar w:fldCharType="separate"/>
          </w:r>
          <w:r w:rsidR="008917CA">
            <w:rPr>
              <w:noProof/>
            </w:rPr>
            <w:t>Add company name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date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 = "</w:instrText>
          </w:r>
          <w:r>
            <w:instrText>Error*</w:instrText>
          </w:r>
          <w:r w:rsidRPr="00996BA0">
            <w:instrText>" "" "</w:instrText>
          </w:r>
          <w:r>
            <w:instrText>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w:instrText>
          </w:r>
          <w:r w:rsidRPr="00996BA0">
            <w:fldChar w:fldCharType="separate"/>
          </w:r>
          <w:r w:rsidR="008917CA">
            <w:rPr>
              <w:noProof/>
            </w:rPr>
            <w:t> Add year</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initials</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rsidRPr="0088106D">
            <w:instrText>/</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sidRPr="0088106D">
            <w:rPr>
              <w:noProof/>
            </w:rPr>
            <w:t>/</w:t>
          </w:r>
          <w:r w:rsidR="008917CA">
            <w:rPr>
              <w:noProof/>
            </w:rPr>
            <w:t>Add initials</w:t>
          </w:r>
          <w:r w:rsidRPr="00996BA0">
            <w:fldChar w:fldCharType="end"/>
          </w:r>
        </w:p>
      </w:tc>
      <w:tc>
        <w:tcPr>
          <w:tcW w:w="555" w:type="dxa"/>
          <w:vAlign w:val="bottom"/>
        </w:tcPr>
        <w:p w14:paraId="5DA0AC07" w14:textId="77777777" w:rsidR="00BA6BF9" w:rsidRDefault="00BA6BF9" w:rsidP="001C7D89">
          <w:pPr>
            <w:pStyle w:val="Footer"/>
            <w:jc w:val="right"/>
          </w:pPr>
          <w:r>
            <w:fldChar w:fldCharType="begin"/>
          </w:r>
          <w:r>
            <w:instrText xml:space="preserve"> PAGE   \* MERGEFORMAT </w:instrText>
          </w:r>
          <w:r>
            <w:fldChar w:fldCharType="separate"/>
          </w:r>
          <w:r>
            <w:t>vii</w:t>
          </w:r>
          <w:r>
            <w:rPr>
              <w:noProof/>
            </w:rPr>
            <w:fldChar w:fldCharType="end"/>
          </w:r>
        </w:p>
      </w:tc>
    </w:tr>
  </w:tbl>
  <w:p w14:paraId="77FE7DC9" w14:textId="77777777" w:rsidR="00BA6BF9" w:rsidRDefault="00BA6BF9">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15877"/>
      <w:tblOverlap w:val="never"/>
      <w:tblW w:w="0" w:type="auto"/>
      <w:tblBorders>
        <w:top w:val="single" w:sz="2" w:space="0" w:color="F37021" w:themeColor="text2"/>
      </w:tblBorders>
      <w:tblLayout w:type="fixed"/>
      <w:tblCellMar>
        <w:left w:w="0" w:type="dxa"/>
        <w:right w:w="0" w:type="dxa"/>
      </w:tblCellMar>
      <w:tblLook w:val="04A0" w:firstRow="1" w:lastRow="0" w:firstColumn="1" w:lastColumn="0" w:noHBand="0" w:noVBand="1"/>
    </w:tblPr>
    <w:tblGrid>
      <w:gridCol w:w="9639"/>
      <w:gridCol w:w="555"/>
    </w:tblGrid>
    <w:tr w:rsidR="00BA6BF9" w14:paraId="3FDA3093" w14:textId="77777777" w:rsidTr="00E252FF">
      <w:trPr>
        <w:cantSplit/>
        <w:trHeight w:val="397"/>
      </w:trPr>
      <w:tc>
        <w:tcPr>
          <w:tcW w:w="9639" w:type="dxa"/>
          <w:vAlign w:val="bottom"/>
        </w:tcPr>
        <w:p w14:paraId="63CFADFB" w14:textId="7CC849F7" w:rsidR="00BA6BF9" w:rsidRPr="007D289B" w:rsidRDefault="00BA6BF9" w:rsidP="00F86167">
          <w:pPr>
            <w:pStyle w:val="Footer"/>
          </w:pPr>
          <w:r w:rsidRPr="00996BA0">
            <w:fldChar w:fldCharType="begin"/>
          </w:r>
          <w:r w:rsidRPr="00996BA0">
            <w:instrText xml:space="preserve"> IF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 = "</w:instrText>
          </w:r>
          <w:r>
            <w:instrText>Error*</w:instrText>
          </w:r>
          <w:r w:rsidRPr="00996BA0">
            <w:instrText>" ""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w:instrText>
          </w:r>
          <w:r w:rsidRPr="00996BA0">
            <w:fldChar w:fldCharType="separate"/>
          </w:r>
          <w:r w:rsidR="008917CA">
            <w:rPr>
              <w:noProof/>
            </w:rPr>
            <w:t>Add company name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date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 = "</w:instrText>
          </w:r>
          <w:r>
            <w:instrText>Error*</w:instrText>
          </w:r>
          <w:r w:rsidRPr="00996BA0">
            <w:instrText>" "" "</w:instrText>
          </w:r>
          <w:r>
            <w:instrText>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w:instrText>
          </w:r>
          <w:r w:rsidRPr="00996BA0">
            <w:fldChar w:fldCharType="separate"/>
          </w:r>
          <w:r w:rsidR="008917CA">
            <w:rPr>
              <w:noProof/>
            </w:rPr>
            <w:t> Add year</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initials</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rsidRPr="0088106D">
            <w:instrText>/</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sidRPr="0088106D">
            <w:rPr>
              <w:noProof/>
            </w:rPr>
            <w:t>/</w:t>
          </w:r>
          <w:r w:rsidR="008917CA">
            <w:rPr>
              <w:noProof/>
            </w:rPr>
            <w:t>Add initials</w:t>
          </w:r>
          <w:r w:rsidRPr="00996BA0">
            <w:fldChar w:fldCharType="end"/>
          </w:r>
        </w:p>
      </w:tc>
      <w:tc>
        <w:tcPr>
          <w:tcW w:w="555" w:type="dxa"/>
          <w:vAlign w:val="bottom"/>
        </w:tcPr>
        <w:p w14:paraId="31525D83" w14:textId="77777777" w:rsidR="00BA6BF9" w:rsidRDefault="00BA6BF9" w:rsidP="00F86167">
          <w:pPr>
            <w:pStyle w:val="Footer"/>
            <w:jc w:val="right"/>
          </w:pPr>
          <w:r>
            <w:fldChar w:fldCharType="begin"/>
          </w:r>
          <w:r>
            <w:instrText xml:space="preserve"> PAGE   \* MERGEFORMAT </w:instrText>
          </w:r>
          <w:r>
            <w:fldChar w:fldCharType="separate"/>
          </w:r>
          <w:r>
            <w:t>3</w:t>
          </w:r>
          <w:r>
            <w:rPr>
              <w:noProof/>
            </w:rPr>
            <w:fldChar w:fldCharType="end"/>
          </w:r>
        </w:p>
      </w:tc>
    </w:tr>
  </w:tbl>
  <w:p w14:paraId="308643E8" w14:textId="77777777" w:rsidR="00BA6BF9" w:rsidRDefault="00BA6BF9">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15877"/>
      <w:tblOverlap w:val="never"/>
      <w:tblW w:w="0" w:type="auto"/>
      <w:tblBorders>
        <w:top w:val="single" w:sz="2" w:space="0" w:color="F37021" w:themeColor="text2"/>
      </w:tblBorders>
      <w:tblLayout w:type="fixed"/>
      <w:tblCellMar>
        <w:left w:w="0" w:type="dxa"/>
        <w:right w:w="0" w:type="dxa"/>
      </w:tblCellMar>
      <w:tblLook w:val="04A0" w:firstRow="1" w:lastRow="0" w:firstColumn="1" w:lastColumn="0" w:noHBand="0" w:noVBand="1"/>
    </w:tblPr>
    <w:tblGrid>
      <w:gridCol w:w="9639"/>
      <w:gridCol w:w="555"/>
    </w:tblGrid>
    <w:tr w:rsidR="00BA6BF9" w14:paraId="0FF4942D" w14:textId="77777777" w:rsidTr="00E252FF">
      <w:trPr>
        <w:cantSplit/>
        <w:trHeight w:val="397"/>
      </w:trPr>
      <w:tc>
        <w:tcPr>
          <w:tcW w:w="9639" w:type="dxa"/>
          <w:vAlign w:val="bottom"/>
        </w:tcPr>
        <w:p w14:paraId="17066468" w14:textId="4FE0026C" w:rsidR="00BA6BF9" w:rsidRPr="007D289B" w:rsidRDefault="00BA6BF9" w:rsidP="00065ED2">
          <w:pPr>
            <w:pStyle w:val="Footer"/>
          </w:pPr>
          <w:r w:rsidRPr="00996BA0">
            <w:fldChar w:fldCharType="begin"/>
          </w:r>
          <w:r w:rsidRPr="00996BA0">
            <w:instrText xml:space="preserve"> IF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 = "</w:instrText>
          </w:r>
          <w:r>
            <w:instrText>Error*</w:instrText>
          </w:r>
          <w:r w:rsidRPr="00996BA0">
            <w:instrText>" "" "</w:instrText>
          </w:r>
          <w:r w:rsidRPr="00996BA0">
            <w:fldChar w:fldCharType="begin"/>
          </w:r>
          <w:r w:rsidRPr="00996BA0">
            <w:instrText xml:space="preserve">  STYLEREF  ±Cover</w:instrText>
          </w:r>
          <w:r>
            <w:instrText>Company</w:instrText>
          </w:r>
          <w:r w:rsidRPr="00996BA0">
            <w:instrText xml:space="preserve">  </w:instrText>
          </w:r>
          <w:r w:rsidRPr="00996BA0">
            <w:fldChar w:fldCharType="separate"/>
          </w:r>
          <w:r w:rsidR="008917CA">
            <w:rPr>
              <w:noProof/>
            </w:rPr>
            <w:instrText>Add company name</w:instrText>
          </w:r>
          <w:r w:rsidRPr="00996BA0">
            <w:fldChar w:fldCharType="end"/>
          </w:r>
          <w:r w:rsidRPr="00996BA0">
            <w:instrText>"</w:instrText>
          </w:r>
          <w:r w:rsidRPr="00996BA0">
            <w:fldChar w:fldCharType="separate"/>
          </w:r>
          <w:r w:rsidR="008917CA">
            <w:rPr>
              <w:noProof/>
            </w:rPr>
            <w:t>Add company name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±Cover</w:instrText>
          </w:r>
          <w:r>
            <w:instrText>Month</w:instrText>
          </w:r>
          <w:r w:rsidRPr="00996BA0">
            <w:instrText xml:space="preserve">  </w:instrText>
          </w:r>
          <w:r w:rsidRPr="00996BA0">
            <w:fldChar w:fldCharType="separate"/>
          </w:r>
          <w:r w:rsidR="008917CA">
            <w:rPr>
              <w:noProof/>
            </w:rPr>
            <w:instrText>Add date</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date</w:t>
          </w:r>
          <w:r w:rsidRPr="00996BA0">
            <w:fldChar w:fldCharType="end"/>
          </w:r>
          <w:r w:rsidRPr="00996BA0">
            <w:fldChar w:fldCharType="begin"/>
          </w:r>
          <w:r w:rsidRPr="00996BA0">
            <w:instrText xml:space="preserve"> IF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 = "</w:instrText>
          </w:r>
          <w:r>
            <w:instrText>Error*</w:instrText>
          </w:r>
          <w:r w:rsidRPr="00996BA0">
            <w:instrText>" "" "</w:instrText>
          </w:r>
          <w:r>
            <w:instrText> </w:instrText>
          </w:r>
          <w:r w:rsidRPr="00996BA0">
            <w:fldChar w:fldCharType="begin"/>
          </w:r>
          <w:r w:rsidRPr="00996BA0">
            <w:instrText xml:space="preserve">  STYLEREF  ±Cover</w:instrText>
          </w:r>
          <w:r>
            <w:instrText>Year</w:instrText>
          </w:r>
          <w:r w:rsidRPr="00996BA0">
            <w:instrText xml:space="preserve">  </w:instrText>
          </w:r>
          <w:r w:rsidRPr="00996BA0">
            <w:fldChar w:fldCharType="separate"/>
          </w:r>
          <w:r w:rsidR="008917CA">
            <w:rPr>
              <w:noProof/>
            </w:rPr>
            <w:instrText>Add year</w:instrText>
          </w:r>
          <w:r w:rsidRPr="00996BA0">
            <w:fldChar w:fldCharType="end"/>
          </w:r>
          <w:r w:rsidRPr="00996BA0">
            <w:instrText>"</w:instrText>
          </w:r>
          <w:r w:rsidRPr="00996BA0">
            <w:fldChar w:fldCharType="separate"/>
          </w:r>
          <w:r w:rsidR="008917CA">
            <w:rPr>
              <w:noProof/>
            </w:rPr>
            <w:t> Add year</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instrText>  </w:instrText>
          </w:r>
          <w:r w:rsidRPr="0088106D">
            <w:rPr>
              <w:rFonts w:cstheme="minorHAnsi"/>
              <w:color w:val="F37021" w:themeColor="text2"/>
            </w:rPr>
            <w:sym w:font="Wingdings 2" w:char="F0A1"/>
          </w:r>
          <w:r>
            <w:instrText>  </w:instrText>
          </w:r>
          <w:r w:rsidRPr="00996BA0">
            <w:fldChar w:fldCharType="begin"/>
          </w:r>
          <w:r w:rsidRPr="00996BA0">
            <w:instrText xml:space="preserve">  STYLEREF  </w:instrText>
          </w:r>
          <w:r w:rsidRPr="005C5251">
            <w:instrText>±Inside</w:instrText>
          </w:r>
          <w:r>
            <w:instrText>Cover</w:instrText>
          </w:r>
          <w:r w:rsidRPr="005C5251">
            <w:instrText>AuthorInitials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Pr>
              <w:noProof/>
            </w:rPr>
            <w:t>  </w:t>
          </w:r>
          <w:r w:rsidR="008917CA" w:rsidRPr="0088106D">
            <w:rPr>
              <w:rFonts w:cstheme="minorHAnsi"/>
              <w:noProof/>
              <w:color w:val="F37021" w:themeColor="text2"/>
            </w:rPr>
            <w:sym w:font="Wingdings 2" w:char="F0A1"/>
          </w:r>
          <w:r w:rsidR="008917CA">
            <w:rPr>
              <w:noProof/>
            </w:rPr>
            <w:t>  Add initials</w:t>
          </w:r>
          <w:r w:rsidRPr="00996BA0">
            <w:fldChar w:fldCharType="end"/>
          </w:r>
          <w:r w:rsidRPr="00996BA0">
            <w:fldChar w:fldCharType="begin"/>
          </w:r>
          <w:r w:rsidRPr="00996BA0">
            <w:instrText xml:space="preserve"> IF "</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 = "</w:instrText>
          </w:r>
          <w:r>
            <w:instrText>Error*</w:instrText>
          </w:r>
          <w:r w:rsidRPr="00996BA0">
            <w:instrText>" "" "</w:instrText>
          </w:r>
          <w:r w:rsidRPr="0088106D">
            <w:instrText>/</w:instrText>
          </w:r>
          <w:r w:rsidRPr="00996BA0">
            <w:fldChar w:fldCharType="begin"/>
          </w:r>
          <w:r w:rsidRPr="00996BA0">
            <w:instrText xml:space="preserve">  STYLEREF  </w:instrText>
          </w:r>
          <w:r w:rsidRPr="005C5251">
            <w:instrText>±Inside</w:instrText>
          </w:r>
          <w:r>
            <w:instrText>CoverReviewer</w:instrText>
          </w:r>
          <w:r w:rsidRPr="005C5251">
            <w:instrText>Initials</w:instrText>
          </w:r>
          <w:r w:rsidRPr="00996BA0">
            <w:instrText xml:space="preserve">   </w:instrText>
          </w:r>
          <w:r w:rsidRPr="00996BA0">
            <w:fldChar w:fldCharType="separate"/>
          </w:r>
          <w:r w:rsidR="008917CA">
            <w:rPr>
              <w:noProof/>
            </w:rPr>
            <w:instrText>Add initials</w:instrText>
          </w:r>
          <w:r w:rsidRPr="00996BA0">
            <w:fldChar w:fldCharType="end"/>
          </w:r>
          <w:r w:rsidRPr="00996BA0">
            <w:instrText>"</w:instrText>
          </w:r>
          <w:r w:rsidRPr="00996BA0">
            <w:fldChar w:fldCharType="separate"/>
          </w:r>
          <w:r w:rsidR="008917CA" w:rsidRPr="0088106D">
            <w:rPr>
              <w:noProof/>
            </w:rPr>
            <w:t>/</w:t>
          </w:r>
          <w:r w:rsidR="008917CA">
            <w:rPr>
              <w:noProof/>
            </w:rPr>
            <w:t>Add initials</w:t>
          </w:r>
          <w:r w:rsidRPr="00996BA0">
            <w:fldChar w:fldCharType="end"/>
          </w:r>
        </w:p>
      </w:tc>
      <w:tc>
        <w:tcPr>
          <w:tcW w:w="555" w:type="dxa"/>
          <w:vAlign w:val="bottom"/>
        </w:tcPr>
        <w:p w14:paraId="6B46A353" w14:textId="77777777" w:rsidR="00BA6BF9" w:rsidRDefault="00BA6BF9" w:rsidP="00065ED2">
          <w:pPr>
            <w:pStyle w:val="Footer"/>
            <w:jc w:val="right"/>
          </w:pPr>
          <w:r>
            <w:fldChar w:fldCharType="begin"/>
          </w:r>
          <w:r>
            <w:instrText xml:space="preserve"> PAGE   \* MERGEFORMAT </w:instrText>
          </w:r>
          <w:r>
            <w:fldChar w:fldCharType="separate"/>
          </w:r>
          <w:r>
            <w:t>vi</w:t>
          </w:r>
          <w:r>
            <w:rPr>
              <w:noProof/>
            </w:rPr>
            <w:fldChar w:fldCharType="end"/>
          </w:r>
        </w:p>
      </w:tc>
    </w:tr>
  </w:tbl>
  <w:p w14:paraId="34E540EA" w14:textId="77777777" w:rsidR="00BA6BF9" w:rsidRDefault="00BA6BF9" w:rsidP="00065ED2">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0202" w14:textId="77777777" w:rsidR="00BA6BF9" w:rsidRPr="00C6420F" w:rsidRDefault="00BA6BF9" w:rsidP="00C642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DF867" w14:textId="77777777" w:rsidR="005819AC" w:rsidRPr="00C33CA3" w:rsidRDefault="005819AC" w:rsidP="00B7403B">
      <w:pPr>
        <w:spacing w:line="240" w:lineRule="auto"/>
        <w:rPr>
          <w:color w:val="BEBEBE" w:themeColor="accent2"/>
        </w:rPr>
      </w:pPr>
      <w:r w:rsidRPr="00C33CA3">
        <w:rPr>
          <w:color w:val="BEBEBE" w:themeColor="accent2"/>
        </w:rPr>
        <w:separator/>
      </w:r>
    </w:p>
  </w:footnote>
  <w:footnote w:type="continuationSeparator" w:id="0">
    <w:p w14:paraId="5AFDFBE7" w14:textId="77777777" w:rsidR="005819AC" w:rsidRPr="00C33CA3" w:rsidRDefault="005819AC" w:rsidP="00B7403B">
      <w:pPr>
        <w:spacing w:line="240" w:lineRule="auto"/>
        <w:rPr>
          <w:color w:val="BEBEBE" w:themeColor="accent2"/>
        </w:rPr>
      </w:pPr>
      <w:r w:rsidRPr="00C33CA3">
        <w:rPr>
          <w:color w:val="BEBEBE" w:themeColor="accent2"/>
        </w:rPr>
        <w:continuationSeparator/>
      </w:r>
    </w:p>
  </w:footnote>
  <w:footnote w:type="continuationNotice" w:id="1">
    <w:p w14:paraId="4146A114" w14:textId="77777777" w:rsidR="005819AC" w:rsidRDefault="005819AC">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079C0" w14:textId="77777777" w:rsidR="00BA6BF9" w:rsidRPr="00236B44" w:rsidRDefault="00BA6BF9" w:rsidP="00236B4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920F6" w14:textId="77777777" w:rsidR="00BA6BF9" w:rsidRDefault="00BA6BF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BA6BF9" w:rsidRPr="002F18A0" w14:paraId="333590C1" w14:textId="77777777" w:rsidTr="00E15C95">
      <w:trPr>
        <w:cantSplit/>
        <w:trHeight w:val="227"/>
      </w:trPr>
      <w:tc>
        <w:tcPr>
          <w:tcW w:w="8210" w:type="dxa"/>
        </w:tcPr>
        <w:p w14:paraId="682A20B4" w14:textId="3EACD5AE" w:rsidR="00BA6BF9" w:rsidRPr="002F18A0" w:rsidRDefault="00BA6BF9" w:rsidP="00BC7673">
          <w:pPr>
            <w:pStyle w:val="Header"/>
          </w:pPr>
          <w:r w:rsidRPr="002F18A0">
            <w:fldChar w:fldCharType="begin"/>
          </w:r>
          <w:r w:rsidRPr="002F18A0">
            <w:instrText xml:space="preserve"> IF "</w:instrText>
          </w:r>
          <w:fldSimple w:instr="  STYLEREF  ±CoverTitle  ">
            <w:r w:rsidR="008917CA">
              <w:rPr>
                <w:noProof/>
              </w:rPr>
              <w:instrText>Add title</w:instrText>
            </w:r>
          </w:fldSimple>
          <w:r w:rsidRPr="002F18A0">
            <w:instrText>" = "" "" "</w:instrText>
          </w:r>
          <w:fldSimple w:instr="  STYLEREF  ±CoverTitle  ">
            <w:r w:rsidR="008917CA">
              <w:rPr>
                <w:noProof/>
              </w:rPr>
              <w:instrText>Add title</w:instrText>
            </w:r>
          </w:fldSimple>
          <w:r w:rsidRPr="002F18A0">
            <w:instrText>"</w:instrText>
          </w:r>
          <w:r w:rsidRPr="002F18A0">
            <w:fldChar w:fldCharType="separate"/>
          </w:r>
          <w:r w:rsidR="008917CA">
            <w:rPr>
              <w:noProof/>
            </w:rPr>
            <w:t>Add title</w:t>
          </w:r>
          <w:r w:rsidRPr="002F18A0">
            <w:fldChar w:fldCharType="end"/>
          </w:r>
        </w:p>
      </w:tc>
    </w:tr>
    <w:tr w:rsidR="00BA6BF9" w14:paraId="59428E1E" w14:textId="77777777" w:rsidTr="00E15C95">
      <w:trPr>
        <w:cantSplit/>
      </w:trPr>
      <w:tc>
        <w:tcPr>
          <w:tcW w:w="8210" w:type="dxa"/>
        </w:tcPr>
        <w:p w14:paraId="28FEFD27" w14:textId="3BF95B38" w:rsidR="00BA6BF9" w:rsidRPr="00BC7673" w:rsidRDefault="00BA6BF9" w:rsidP="00BC7673">
          <w:pPr>
            <w:pStyle w:val="Header"/>
          </w:pPr>
          <w:r w:rsidRPr="00BC7673">
            <w:fldChar w:fldCharType="begin"/>
          </w:r>
          <w:r w:rsidRPr="00BC7673">
            <w:instrText xml:space="preserve"> IF "</w:instrText>
          </w:r>
          <w:r>
            <w:fldChar w:fldCharType="begin"/>
          </w:r>
          <w:r>
            <w:instrText xml:space="preserve"> STYLEREF  </w:instrText>
          </w:r>
          <w:r w:rsidRPr="001C7D89">
            <w:instrText xml:space="preserve">±Head1NonTOC </w:instrText>
          </w:r>
          <w:r>
            <w:instrText xml:space="preserve">\l </w:instrText>
          </w:r>
          <w:r>
            <w:fldChar w:fldCharType="separate"/>
          </w:r>
          <w:r w:rsidR="008917CA">
            <w:rPr>
              <w:noProof/>
            </w:rPr>
            <w:instrText>Contents</w:instrText>
          </w:r>
          <w:r>
            <w:rPr>
              <w:noProof/>
            </w:rPr>
            <w:fldChar w:fldCharType="end"/>
          </w:r>
          <w:r w:rsidRPr="00BC7673">
            <w:instrText>" = "" "" "</w:instrText>
          </w:r>
          <w:r>
            <w:fldChar w:fldCharType="begin"/>
          </w:r>
          <w:r>
            <w:instrText xml:space="preserve"> STYLEREF  </w:instrText>
          </w:r>
          <w:r w:rsidRPr="001C7D89">
            <w:instrText xml:space="preserve">±Head1NonTOC </w:instrText>
          </w:r>
          <w:r>
            <w:instrText xml:space="preserve">\l </w:instrText>
          </w:r>
          <w:r>
            <w:fldChar w:fldCharType="separate"/>
          </w:r>
          <w:r w:rsidR="008917CA">
            <w:rPr>
              <w:noProof/>
            </w:rPr>
            <w:instrText>Contents</w:instrText>
          </w:r>
          <w:r>
            <w:rPr>
              <w:noProof/>
            </w:rPr>
            <w:fldChar w:fldCharType="end"/>
          </w:r>
          <w:r w:rsidRPr="00BC7673">
            <w:instrText>"</w:instrText>
          </w:r>
          <w:r w:rsidRPr="00BC7673">
            <w:fldChar w:fldCharType="separate"/>
          </w:r>
          <w:r w:rsidR="008917CA">
            <w:rPr>
              <w:noProof/>
            </w:rPr>
            <w:t>Contents</w:t>
          </w:r>
          <w:r w:rsidRPr="00BC7673">
            <w:fldChar w:fldCharType="end"/>
          </w: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 = "</w:instrText>
          </w:r>
          <w:r>
            <w:instrText>Error*</w:instrText>
          </w:r>
          <w:r w:rsidRPr="00BC7673">
            <w:instrText>" "" "</w:instrText>
          </w:r>
          <w:r>
            <w:instrText>  </w:instrText>
          </w:r>
          <w:r w:rsidRPr="0088106D">
            <w:rPr>
              <w:rFonts w:cstheme="minorHAnsi"/>
              <w:color w:val="F37021" w:themeColor="text2"/>
            </w:rPr>
            <w:sym w:font="Wingdings 2" w:char="F0A1"/>
          </w:r>
          <w:r>
            <w:instrText>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w:instrText>
          </w:r>
          <w:r w:rsidRPr="00BC7673">
            <w:fldChar w:fldCharType="separate"/>
          </w:r>
          <w:r w:rsidR="008917CA">
            <w:rPr>
              <w:noProof/>
            </w:rPr>
            <w:t>  </w:t>
          </w:r>
          <w:r w:rsidR="008917CA" w:rsidRPr="0088106D">
            <w:rPr>
              <w:rFonts w:cstheme="minorHAnsi"/>
              <w:noProof/>
              <w:color w:val="F37021" w:themeColor="text2"/>
            </w:rPr>
            <w:sym w:font="Wingdings 2" w:char="F0A1"/>
          </w:r>
          <w:r w:rsidR="008917CA">
            <w:rPr>
              <w:noProof/>
            </w:rPr>
            <w:t>  Add document status/type or delete</w:t>
          </w:r>
          <w:r w:rsidRPr="00BC7673">
            <w:fldChar w:fldCharType="end"/>
          </w:r>
        </w:p>
      </w:tc>
    </w:tr>
  </w:tbl>
  <w:p w14:paraId="695303A4" w14:textId="77777777" w:rsidR="00BA6BF9" w:rsidRDefault="00BA6BF9" w:rsidP="00BC7673">
    <w:pPr>
      <w:pStyle w:val="Header"/>
      <w:rPr>
        <w:b/>
        <w:b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BA6BF9" w:rsidRPr="002F18A0" w14:paraId="1495D2E2" w14:textId="77777777" w:rsidTr="00E15C95">
      <w:trPr>
        <w:cantSplit/>
        <w:trHeight w:val="227"/>
      </w:trPr>
      <w:tc>
        <w:tcPr>
          <w:tcW w:w="8210" w:type="dxa"/>
        </w:tcPr>
        <w:p w14:paraId="06FF8B76" w14:textId="1AEF5A2C" w:rsidR="00BA6BF9" w:rsidRPr="002F18A0" w:rsidRDefault="00BA6BF9" w:rsidP="00BC7673">
          <w:pPr>
            <w:pStyle w:val="Header"/>
          </w:pPr>
          <w:r w:rsidRPr="002F18A0">
            <w:fldChar w:fldCharType="begin"/>
          </w:r>
          <w:r w:rsidRPr="002F18A0">
            <w:instrText xml:space="preserve"> IF "</w:instrText>
          </w:r>
          <w:fldSimple w:instr="  STYLEREF  ±CoverTitle  ">
            <w:r w:rsidR="008917CA">
              <w:rPr>
                <w:noProof/>
              </w:rPr>
              <w:instrText>Add title</w:instrText>
            </w:r>
          </w:fldSimple>
          <w:r w:rsidRPr="002F18A0">
            <w:instrText>" = "" "" "</w:instrText>
          </w:r>
          <w:fldSimple w:instr="  STYLEREF  ±CoverTitle  ">
            <w:r w:rsidR="008917CA">
              <w:rPr>
                <w:noProof/>
              </w:rPr>
              <w:instrText>Add title</w:instrText>
            </w:r>
          </w:fldSimple>
          <w:r w:rsidRPr="002F18A0">
            <w:instrText>"</w:instrText>
          </w:r>
          <w:r w:rsidRPr="002F18A0">
            <w:fldChar w:fldCharType="separate"/>
          </w:r>
          <w:r w:rsidR="008917CA">
            <w:rPr>
              <w:noProof/>
            </w:rPr>
            <w:t>Add title</w:t>
          </w:r>
          <w:r w:rsidRPr="002F18A0">
            <w:fldChar w:fldCharType="end"/>
          </w:r>
        </w:p>
      </w:tc>
    </w:tr>
    <w:tr w:rsidR="00BA6BF9" w14:paraId="5C729E11" w14:textId="77777777" w:rsidTr="00E15C95">
      <w:trPr>
        <w:cantSplit/>
      </w:trPr>
      <w:tc>
        <w:tcPr>
          <w:tcW w:w="8210" w:type="dxa"/>
        </w:tcPr>
        <w:p w14:paraId="52C7F79A" w14:textId="47812313" w:rsidR="00BA6BF9" w:rsidRPr="00BC7673" w:rsidRDefault="00BA6BF9" w:rsidP="00BC7673">
          <w:pPr>
            <w:pStyle w:val="Header"/>
          </w:pPr>
          <w:r w:rsidRPr="00BC7673">
            <w:fldChar w:fldCharType="begin"/>
          </w:r>
          <w:r w:rsidRPr="00BC7673">
            <w:instrText xml:space="preserve"> IF "</w:instrText>
          </w:r>
          <w:fldSimple w:instr=" STYLEREF  ±Head1 \l ">
            <w:r w:rsidR="008917CA">
              <w:rPr>
                <w:noProof/>
              </w:rPr>
              <w:instrText>Useful Definitions</w:instrText>
            </w:r>
          </w:fldSimple>
          <w:r w:rsidRPr="00BC7673">
            <w:instrText>" = "" "" "</w:instrText>
          </w:r>
          <w:fldSimple w:instr=" STYLEREF  ±Head1 \l ">
            <w:r w:rsidR="008917CA">
              <w:rPr>
                <w:noProof/>
              </w:rPr>
              <w:instrText>Useful Definitions</w:instrText>
            </w:r>
          </w:fldSimple>
          <w:r w:rsidRPr="00BC7673">
            <w:instrText>"</w:instrText>
          </w:r>
          <w:r w:rsidRPr="00BC7673">
            <w:fldChar w:fldCharType="separate"/>
          </w:r>
          <w:r w:rsidR="008917CA">
            <w:rPr>
              <w:noProof/>
            </w:rPr>
            <w:t>Useful Definitions</w:t>
          </w:r>
          <w:r w:rsidRPr="00BC7673">
            <w:fldChar w:fldCharType="end"/>
          </w: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 = "</w:instrText>
          </w:r>
          <w:r>
            <w:instrText>Error*</w:instrText>
          </w:r>
          <w:r w:rsidRPr="00BC7673">
            <w:instrText>" "" "</w:instrText>
          </w:r>
          <w:r>
            <w:instrText>  </w:instrText>
          </w:r>
          <w:r w:rsidRPr="0088106D">
            <w:rPr>
              <w:rFonts w:cstheme="minorHAnsi"/>
              <w:color w:val="F37021" w:themeColor="text2"/>
            </w:rPr>
            <w:sym w:font="Wingdings 2" w:char="F0A1"/>
          </w:r>
          <w:r>
            <w:instrText>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w:instrText>
          </w:r>
          <w:r w:rsidRPr="00BC7673">
            <w:fldChar w:fldCharType="separate"/>
          </w:r>
          <w:r w:rsidR="008917CA">
            <w:rPr>
              <w:noProof/>
            </w:rPr>
            <w:t>  </w:t>
          </w:r>
          <w:r w:rsidR="008917CA" w:rsidRPr="0088106D">
            <w:rPr>
              <w:rFonts w:cstheme="minorHAnsi"/>
              <w:noProof/>
              <w:color w:val="F37021" w:themeColor="text2"/>
            </w:rPr>
            <w:sym w:font="Wingdings 2" w:char="F0A1"/>
          </w:r>
          <w:r w:rsidR="008917CA">
            <w:rPr>
              <w:noProof/>
            </w:rPr>
            <w:t>  Add document status/type or delete</w:t>
          </w:r>
          <w:r w:rsidRPr="00BC7673">
            <w:fldChar w:fldCharType="end"/>
          </w:r>
        </w:p>
      </w:tc>
    </w:tr>
  </w:tbl>
  <w:p w14:paraId="3426EB30" w14:textId="77777777" w:rsidR="00BA6BF9" w:rsidRDefault="00BA6BF9" w:rsidP="00BC7673">
    <w:pPr>
      <w:pStyle w:val="Header"/>
      <w:rPr>
        <w:b/>
        <w:b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BA6BF9" w14:paraId="76F0BEC7" w14:textId="77777777" w:rsidTr="00EF4722">
      <w:trPr>
        <w:cantSplit/>
        <w:trHeight w:val="227"/>
      </w:trPr>
      <w:tc>
        <w:tcPr>
          <w:tcW w:w="10206" w:type="dxa"/>
        </w:tcPr>
        <w:p w14:paraId="398D25D2" w14:textId="1F30D1D6" w:rsidR="00BA6BF9" w:rsidRPr="002F18A0" w:rsidRDefault="00BA6BF9" w:rsidP="00BC7673">
          <w:pPr>
            <w:pStyle w:val="Header"/>
          </w:pPr>
          <w:r w:rsidRPr="002F18A0">
            <w:fldChar w:fldCharType="begin"/>
          </w:r>
          <w:r w:rsidRPr="002F18A0">
            <w:instrText xml:space="preserve"> IF "</w:instrText>
          </w:r>
          <w:fldSimple w:instr="  STYLEREF  ±CoverTitle  ">
            <w:r w:rsidR="008917CA">
              <w:rPr>
                <w:noProof/>
              </w:rPr>
              <w:instrText>Add title</w:instrText>
            </w:r>
          </w:fldSimple>
          <w:r w:rsidRPr="002F18A0">
            <w:instrText>" = "" "" "</w:instrText>
          </w:r>
          <w:fldSimple w:instr="  STYLEREF  ±CoverTitle  ">
            <w:r w:rsidR="008917CA">
              <w:rPr>
                <w:noProof/>
              </w:rPr>
              <w:instrText>Add title</w:instrText>
            </w:r>
          </w:fldSimple>
          <w:r w:rsidRPr="002F18A0">
            <w:instrText>"</w:instrText>
          </w:r>
          <w:r w:rsidRPr="002F18A0">
            <w:fldChar w:fldCharType="separate"/>
          </w:r>
          <w:r w:rsidR="008917CA">
            <w:rPr>
              <w:noProof/>
            </w:rPr>
            <w:t>Add title</w:t>
          </w:r>
          <w:r w:rsidRPr="002F18A0">
            <w:fldChar w:fldCharType="end"/>
          </w:r>
        </w:p>
      </w:tc>
    </w:tr>
    <w:tr w:rsidR="00BA6BF9" w14:paraId="37982120" w14:textId="77777777" w:rsidTr="00EF4722">
      <w:trPr>
        <w:cantSplit/>
      </w:trPr>
      <w:tc>
        <w:tcPr>
          <w:tcW w:w="10206" w:type="dxa"/>
        </w:tcPr>
        <w:p w14:paraId="0CD3E22A" w14:textId="0FC0BF61" w:rsidR="00BA6BF9" w:rsidRPr="00BC7673" w:rsidRDefault="00BA6BF9" w:rsidP="00EF4722">
          <w:pPr>
            <w:pStyle w:val="Header"/>
          </w:pPr>
          <w:r w:rsidRPr="00BC7673">
            <w:fldChar w:fldCharType="begin"/>
          </w:r>
          <w:r w:rsidRPr="00BC7673">
            <w:instrText xml:space="preserve"> IF "</w:instrText>
          </w:r>
          <w:fldSimple w:instr=" STYLEREF  ±Head1 \l ">
            <w:r w:rsidR="008917CA">
              <w:rPr>
                <w:noProof/>
              </w:rPr>
              <w:instrText>Executive Summary</w:instrText>
            </w:r>
          </w:fldSimple>
          <w:r w:rsidRPr="00BC7673">
            <w:instrText>" = "" "" "</w:instrText>
          </w:r>
          <w:fldSimple w:instr="  STYLEREF  ±Head1 \l ">
            <w:r w:rsidR="008917CA">
              <w:rPr>
                <w:noProof/>
              </w:rPr>
              <w:instrText>Executive Summary</w:instrText>
            </w:r>
          </w:fldSimple>
          <w:r w:rsidRPr="00BC7673">
            <w:instrText>"</w:instrText>
          </w:r>
          <w:r w:rsidRPr="00BC7673">
            <w:fldChar w:fldCharType="separate"/>
          </w:r>
          <w:r w:rsidR="008917CA">
            <w:rPr>
              <w:noProof/>
            </w:rPr>
            <w:t>Executive Summary</w:t>
          </w:r>
          <w:r w:rsidRPr="00BC7673">
            <w:fldChar w:fldCharType="end"/>
          </w: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 = "</w:instrText>
          </w:r>
          <w:r>
            <w:instrText>Error*</w:instrText>
          </w:r>
          <w:r w:rsidRPr="00BC7673">
            <w:instrText>" "" "</w:instrText>
          </w:r>
          <w:r>
            <w:instrText>  </w:instrText>
          </w:r>
          <w:r w:rsidRPr="0088106D">
            <w:rPr>
              <w:rFonts w:cstheme="minorHAnsi"/>
              <w:color w:val="F37021" w:themeColor="text2"/>
            </w:rPr>
            <w:sym w:font="Wingdings 2" w:char="F0A1"/>
          </w:r>
          <w:r>
            <w:instrText>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w:instrText>
          </w:r>
          <w:r w:rsidRPr="00BC7673">
            <w:fldChar w:fldCharType="separate"/>
          </w:r>
          <w:r w:rsidR="008917CA">
            <w:rPr>
              <w:noProof/>
            </w:rPr>
            <w:t>  </w:t>
          </w:r>
          <w:r w:rsidR="008917CA" w:rsidRPr="0088106D">
            <w:rPr>
              <w:rFonts w:cstheme="minorHAnsi"/>
              <w:noProof/>
              <w:color w:val="F37021" w:themeColor="text2"/>
            </w:rPr>
            <w:sym w:font="Wingdings 2" w:char="F0A1"/>
          </w:r>
          <w:r w:rsidR="008917CA">
            <w:rPr>
              <w:noProof/>
            </w:rPr>
            <w:t>  Add document status/type or delete</w:t>
          </w:r>
          <w:r w:rsidRPr="00BC7673">
            <w:fldChar w:fldCharType="end"/>
          </w:r>
        </w:p>
      </w:tc>
    </w:tr>
  </w:tbl>
  <w:p w14:paraId="623BA77C" w14:textId="77777777" w:rsidR="00BA6BF9" w:rsidRDefault="00BA6BF9" w:rsidP="00996BA0">
    <w:pPr>
      <w:pStyle w:val="Header"/>
      <w:rPr>
        <w:b/>
        <w:b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BA6BF9" w:rsidRPr="00BC7673" w14:paraId="4B4F7DB8" w14:textId="77777777" w:rsidTr="00E15C95">
      <w:trPr>
        <w:cantSplit/>
        <w:trHeight w:val="227"/>
      </w:trPr>
      <w:tc>
        <w:tcPr>
          <w:tcW w:w="8210" w:type="dxa"/>
        </w:tcPr>
        <w:p w14:paraId="3F917C04" w14:textId="68AB2507" w:rsidR="00BA6BF9" w:rsidRPr="002F18A0" w:rsidRDefault="00BA6BF9" w:rsidP="00BC7673">
          <w:pPr>
            <w:pStyle w:val="Header"/>
          </w:pPr>
          <w:r w:rsidRPr="002F18A0">
            <w:fldChar w:fldCharType="begin"/>
          </w:r>
          <w:r w:rsidRPr="002F18A0">
            <w:instrText xml:space="preserve"> IF "</w:instrText>
          </w:r>
          <w:fldSimple w:instr="  STYLEREF  ±CoverTitle  ">
            <w:r w:rsidR="008917CA">
              <w:rPr>
                <w:noProof/>
              </w:rPr>
              <w:instrText>Add title</w:instrText>
            </w:r>
          </w:fldSimple>
          <w:r w:rsidRPr="002F18A0">
            <w:instrText>" = "" "" "</w:instrText>
          </w:r>
          <w:fldSimple w:instr="  STYLEREF  ±CoverTitle  ">
            <w:r w:rsidR="008917CA">
              <w:rPr>
                <w:noProof/>
              </w:rPr>
              <w:instrText>Add title</w:instrText>
            </w:r>
          </w:fldSimple>
          <w:r w:rsidRPr="002F18A0">
            <w:instrText>"</w:instrText>
          </w:r>
          <w:r w:rsidRPr="002F18A0">
            <w:fldChar w:fldCharType="separate"/>
          </w:r>
          <w:r w:rsidR="008917CA">
            <w:rPr>
              <w:noProof/>
            </w:rPr>
            <w:t>Add title</w:t>
          </w:r>
          <w:r w:rsidRPr="002F18A0">
            <w:fldChar w:fldCharType="end"/>
          </w:r>
        </w:p>
      </w:tc>
    </w:tr>
    <w:tr w:rsidR="00BA6BF9" w:rsidRPr="00BC7673" w14:paraId="0C682E0F" w14:textId="77777777" w:rsidTr="00E15C95">
      <w:trPr>
        <w:cantSplit/>
      </w:trPr>
      <w:tc>
        <w:tcPr>
          <w:tcW w:w="8210" w:type="dxa"/>
        </w:tcPr>
        <w:p w14:paraId="4396D4A2" w14:textId="4D0E022A" w:rsidR="00BA6BF9" w:rsidRPr="00BC7673" w:rsidRDefault="00BA6BF9" w:rsidP="00BC7673">
          <w:pPr>
            <w:pStyle w:val="Header"/>
          </w:pPr>
          <w:r w:rsidRPr="00BC7673">
            <w:fldChar w:fldCharType="begin"/>
          </w:r>
          <w:r w:rsidRPr="00BC7673">
            <w:instrText xml:space="preserve"> IF "</w:instrText>
          </w:r>
          <w:fldSimple w:instr=" STYLEREF  ±Head1 \l ">
            <w:r w:rsidR="008917CA">
              <w:rPr>
                <w:noProof/>
              </w:rPr>
              <w:instrText>Introduction</w:instrText>
            </w:r>
          </w:fldSimple>
          <w:r w:rsidRPr="00BC7673">
            <w:instrText>" = "" "" "</w:instrText>
          </w:r>
          <w:fldSimple w:instr=" STYLEREF  ±Head1 \l ">
            <w:r w:rsidR="008917CA">
              <w:rPr>
                <w:noProof/>
              </w:rPr>
              <w:instrText>Introduction</w:instrText>
            </w:r>
          </w:fldSimple>
          <w:r w:rsidRPr="00BC7673">
            <w:instrText>"</w:instrText>
          </w:r>
          <w:r w:rsidRPr="00BC7673">
            <w:fldChar w:fldCharType="separate"/>
          </w:r>
          <w:r w:rsidR="008917CA">
            <w:rPr>
              <w:noProof/>
            </w:rPr>
            <w:t>Introduction</w:t>
          </w:r>
          <w:r w:rsidRPr="00BC7673">
            <w:fldChar w:fldCharType="end"/>
          </w: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 = "</w:instrText>
          </w:r>
          <w:r>
            <w:instrText>Error*</w:instrText>
          </w:r>
          <w:r w:rsidRPr="00BC7673">
            <w:instrText>" "" "</w:instrText>
          </w:r>
          <w:r>
            <w:instrText>  </w:instrText>
          </w:r>
          <w:r w:rsidRPr="0088106D">
            <w:rPr>
              <w:rFonts w:cstheme="minorHAnsi"/>
              <w:color w:val="F37021" w:themeColor="text2"/>
            </w:rPr>
            <w:sym w:font="Wingdings 2" w:char="F0A1"/>
          </w:r>
          <w:r>
            <w:instrText>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w:instrText>
          </w:r>
          <w:r w:rsidRPr="00BC7673">
            <w:fldChar w:fldCharType="separate"/>
          </w:r>
          <w:r w:rsidR="008917CA">
            <w:rPr>
              <w:noProof/>
            </w:rPr>
            <w:t>  </w:t>
          </w:r>
          <w:r w:rsidR="008917CA" w:rsidRPr="0088106D">
            <w:rPr>
              <w:rFonts w:cstheme="minorHAnsi"/>
              <w:noProof/>
              <w:color w:val="F37021" w:themeColor="text2"/>
            </w:rPr>
            <w:sym w:font="Wingdings 2" w:char="F0A1"/>
          </w:r>
          <w:r w:rsidR="008917CA">
            <w:rPr>
              <w:noProof/>
            </w:rPr>
            <w:t>  Add document status/type or delete</w:t>
          </w:r>
          <w:r w:rsidRPr="00BC7673">
            <w:fldChar w:fldCharType="end"/>
          </w:r>
        </w:p>
      </w:tc>
    </w:tr>
  </w:tbl>
  <w:p w14:paraId="13BBBBCF" w14:textId="77777777" w:rsidR="00BA6BF9" w:rsidRPr="00BC7673" w:rsidRDefault="00BA6BF9" w:rsidP="00BC7673">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BA6BF9" w:rsidRPr="002F18A0" w14:paraId="19BB7EBC" w14:textId="77777777" w:rsidTr="00E15C95">
      <w:trPr>
        <w:cantSplit/>
        <w:trHeight w:val="227"/>
      </w:trPr>
      <w:tc>
        <w:tcPr>
          <w:tcW w:w="8210" w:type="dxa"/>
        </w:tcPr>
        <w:p w14:paraId="1EAACE5D" w14:textId="5976E0A2" w:rsidR="00BA6BF9" w:rsidRPr="002F18A0" w:rsidRDefault="00BA6BF9" w:rsidP="00BC7673">
          <w:pPr>
            <w:pStyle w:val="Header"/>
          </w:pPr>
          <w:r w:rsidRPr="002F18A0">
            <w:fldChar w:fldCharType="begin"/>
          </w:r>
          <w:r w:rsidRPr="002F18A0">
            <w:instrText xml:space="preserve"> IF "</w:instrText>
          </w:r>
          <w:fldSimple w:instr="  STYLEREF  ±CoverTitle  ">
            <w:r w:rsidR="008917CA">
              <w:rPr>
                <w:noProof/>
              </w:rPr>
              <w:instrText>Add title</w:instrText>
            </w:r>
          </w:fldSimple>
          <w:r w:rsidRPr="002F18A0">
            <w:instrText>" = "" "" "</w:instrText>
          </w:r>
          <w:fldSimple w:instr="  STYLEREF  ±CoverTitle  ">
            <w:r w:rsidR="008917CA">
              <w:rPr>
                <w:noProof/>
              </w:rPr>
              <w:instrText>Add title</w:instrText>
            </w:r>
          </w:fldSimple>
          <w:r w:rsidRPr="002F18A0">
            <w:instrText>"</w:instrText>
          </w:r>
          <w:r w:rsidRPr="002F18A0">
            <w:fldChar w:fldCharType="separate"/>
          </w:r>
          <w:r w:rsidR="008917CA">
            <w:rPr>
              <w:noProof/>
            </w:rPr>
            <w:t>Add title</w:t>
          </w:r>
          <w:r w:rsidRPr="002F18A0">
            <w:fldChar w:fldCharType="end"/>
          </w:r>
        </w:p>
      </w:tc>
    </w:tr>
    <w:tr w:rsidR="00BA6BF9" w:rsidRPr="00BC7673" w14:paraId="2C9E6B80" w14:textId="77777777" w:rsidTr="00E15C95">
      <w:trPr>
        <w:cantSplit/>
      </w:trPr>
      <w:tc>
        <w:tcPr>
          <w:tcW w:w="8210" w:type="dxa"/>
        </w:tcPr>
        <w:p w14:paraId="48F9A792" w14:textId="02D90A1D" w:rsidR="00BA6BF9" w:rsidRPr="00BC7673" w:rsidRDefault="00BA6BF9" w:rsidP="00BC7673">
          <w:pPr>
            <w:pStyle w:val="Header"/>
          </w:pPr>
          <w:r w:rsidRPr="00BC7673">
            <w:fldChar w:fldCharType="begin"/>
          </w:r>
          <w:r w:rsidRPr="00BC7673">
            <w:instrText xml:space="preserve"> IF "</w:instrText>
          </w:r>
          <w:r w:rsidRPr="00BC7673">
            <w:fldChar w:fldCharType="begin"/>
          </w:r>
          <w:r w:rsidRPr="00BC7673">
            <w:instrText xml:space="preserve"> STYLEREF  </w:instrText>
          </w:r>
          <w:r w:rsidRPr="00C6420F">
            <w:instrText>±Head1NonToc</w:instrText>
          </w:r>
          <w:r w:rsidRPr="00BC7673">
            <w:instrText xml:space="preserve"> \l </w:instrText>
          </w:r>
          <w:r w:rsidRPr="00BC7673">
            <w:fldChar w:fldCharType="separate"/>
          </w:r>
          <w:r w:rsidR="008917CA">
            <w:rPr>
              <w:noProof/>
            </w:rPr>
            <w:instrText>Closure</w:instrText>
          </w:r>
          <w:r w:rsidRPr="00BC7673">
            <w:fldChar w:fldCharType="end"/>
          </w:r>
          <w:r w:rsidRPr="00BC7673">
            <w:instrText>" = "" "" "</w:instrText>
          </w:r>
          <w:r w:rsidRPr="00BC7673">
            <w:fldChar w:fldCharType="begin"/>
          </w:r>
          <w:r w:rsidRPr="00BC7673">
            <w:instrText xml:space="preserve"> STYLEREF  </w:instrText>
          </w:r>
          <w:r w:rsidRPr="00C6420F">
            <w:instrText>±Head1NonToc</w:instrText>
          </w:r>
          <w:r w:rsidRPr="00BC7673">
            <w:instrText xml:space="preserve"> \l </w:instrText>
          </w:r>
          <w:r w:rsidRPr="00BC7673">
            <w:fldChar w:fldCharType="separate"/>
          </w:r>
          <w:r w:rsidR="008917CA">
            <w:rPr>
              <w:noProof/>
            </w:rPr>
            <w:instrText>Closure</w:instrText>
          </w:r>
          <w:r w:rsidRPr="00BC7673">
            <w:fldChar w:fldCharType="end"/>
          </w:r>
          <w:r w:rsidRPr="00BC7673">
            <w:instrText>"</w:instrText>
          </w:r>
          <w:r w:rsidRPr="00BC7673">
            <w:fldChar w:fldCharType="separate"/>
          </w:r>
          <w:r w:rsidR="008917CA">
            <w:rPr>
              <w:noProof/>
            </w:rPr>
            <w:t>Closure</w:t>
          </w:r>
          <w:r w:rsidRPr="00BC7673">
            <w:fldChar w:fldCharType="end"/>
          </w: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 = "</w:instrText>
          </w:r>
          <w:r>
            <w:instrText>Error*</w:instrText>
          </w:r>
          <w:r w:rsidRPr="00BC7673">
            <w:instrText>" "" "</w:instrText>
          </w:r>
          <w:r>
            <w:instrText>  </w:instrText>
          </w:r>
          <w:r w:rsidRPr="0088106D">
            <w:rPr>
              <w:rFonts w:cstheme="minorHAnsi"/>
              <w:color w:val="F37021" w:themeColor="text2"/>
            </w:rPr>
            <w:sym w:font="Wingdings 2" w:char="F0A1"/>
          </w:r>
          <w:r>
            <w:instrText>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w:instrText>
          </w:r>
          <w:r w:rsidRPr="00BC7673">
            <w:fldChar w:fldCharType="separate"/>
          </w:r>
          <w:r w:rsidR="008917CA">
            <w:rPr>
              <w:noProof/>
            </w:rPr>
            <w:t>  </w:t>
          </w:r>
          <w:r w:rsidR="008917CA" w:rsidRPr="0088106D">
            <w:rPr>
              <w:rFonts w:cstheme="minorHAnsi"/>
              <w:noProof/>
              <w:color w:val="F37021" w:themeColor="text2"/>
            </w:rPr>
            <w:sym w:font="Wingdings 2" w:char="F0A1"/>
          </w:r>
          <w:r w:rsidR="008917CA">
            <w:rPr>
              <w:noProof/>
            </w:rPr>
            <w:t>  Add document status/type or delete</w:t>
          </w:r>
          <w:r w:rsidRPr="00BC7673">
            <w:fldChar w:fldCharType="end"/>
          </w:r>
        </w:p>
      </w:tc>
    </w:tr>
  </w:tbl>
  <w:p w14:paraId="548ED0B6" w14:textId="77777777" w:rsidR="00BA6BF9" w:rsidRPr="00BC7673" w:rsidRDefault="00BA6BF9" w:rsidP="00BC7673">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vertAnchor="page" w:horzAnchor="page" w:tblpX="852" w:tblpY="568"/>
      <w:tblOverlap w:val="never"/>
      <w:tblW w:w="10206" w:type="dxa"/>
      <w:tblLayout w:type="fixed"/>
      <w:tblCellMar>
        <w:left w:w="0" w:type="dxa"/>
        <w:right w:w="0" w:type="dxa"/>
      </w:tblCellMar>
      <w:tblLook w:val="04A0" w:firstRow="1" w:lastRow="0" w:firstColumn="1" w:lastColumn="0" w:noHBand="0" w:noVBand="1"/>
    </w:tblPr>
    <w:tblGrid>
      <w:gridCol w:w="10206"/>
    </w:tblGrid>
    <w:tr w:rsidR="00BA6BF9" w:rsidRPr="002F18A0" w14:paraId="7E621B0F" w14:textId="77777777" w:rsidTr="00E15C95">
      <w:trPr>
        <w:cantSplit/>
        <w:trHeight w:val="227"/>
      </w:trPr>
      <w:tc>
        <w:tcPr>
          <w:tcW w:w="8210" w:type="dxa"/>
        </w:tcPr>
        <w:p w14:paraId="70AB8033" w14:textId="23D5EFC1" w:rsidR="00BA6BF9" w:rsidRPr="002F18A0" w:rsidRDefault="00BA6BF9" w:rsidP="00BC7673">
          <w:pPr>
            <w:pStyle w:val="Header"/>
          </w:pPr>
          <w:r w:rsidRPr="002F18A0">
            <w:fldChar w:fldCharType="begin"/>
          </w:r>
          <w:r w:rsidRPr="002F18A0">
            <w:instrText xml:space="preserve"> IF "</w:instrText>
          </w:r>
          <w:fldSimple w:instr="  STYLEREF  ±CoverTitle  ">
            <w:r w:rsidR="008917CA">
              <w:rPr>
                <w:noProof/>
              </w:rPr>
              <w:instrText>Add title</w:instrText>
            </w:r>
          </w:fldSimple>
          <w:r w:rsidRPr="002F18A0">
            <w:instrText>" = "" "" "</w:instrText>
          </w:r>
          <w:fldSimple w:instr="  STYLEREF  ±CoverTitle  ">
            <w:r w:rsidR="008917CA">
              <w:rPr>
                <w:noProof/>
              </w:rPr>
              <w:instrText>Add title</w:instrText>
            </w:r>
          </w:fldSimple>
          <w:r w:rsidRPr="002F18A0">
            <w:instrText>"</w:instrText>
          </w:r>
          <w:r w:rsidRPr="002F18A0">
            <w:fldChar w:fldCharType="separate"/>
          </w:r>
          <w:r w:rsidR="008917CA">
            <w:rPr>
              <w:noProof/>
            </w:rPr>
            <w:t>Add title</w:t>
          </w:r>
          <w:r w:rsidRPr="002F18A0">
            <w:fldChar w:fldCharType="end"/>
          </w:r>
        </w:p>
      </w:tc>
    </w:tr>
    <w:tr w:rsidR="00BA6BF9" w:rsidRPr="00BC7673" w14:paraId="030B16E2" w14:textId="77777777" w:rsidTr="00E15C95">
      <w:trPr>
        <w:cantSplit/>
      </w:trPr>
      <w:tc>
        <w:tcPr>
          <w:tcW w:w="8210" w:type="dxa"/>
        </w:tcPr>
        <w:p w14:paraId="14B51C4B" w14:textId="31F6921E" w:rsidR="00BA6BF9" w:rsidRPr="00BC7673" w:rsidRDefault="00BA6BF9" w:rsidP="00BC7673">
          <w:pPr>
            <w:pStyle w:val="Header"/>
          </w:pPr>
          <w:r w:rsidRPr="00BC7673">
            <w:fldChar w:fldCharType="begin"/>
          </w:r>
          <w:r w:rsidRPr="00BC7673">
            <w:instrText xml:space="preserve"> IF "</w:instrText>
          </w:r>
          <w:fldSimple w:instr=" STYLEREF  ±Head1 \l ">
            <w:r w:rsidR="008917CA">
              <w:rPr>
                <w:noProof/>
              </w:rPr>
              <w:instrText>References</w:instrText>
            </w:r>
          </w:fldSimple>
          <w:r w:rsidRPr="00BC7673">
            <w:instrText>" = "" "" "</w:instrText>
          </w:r>
          <w:fldSimple w:instr=" STYLEREF  ±Head1 \l ">
            <w:r w:rsidR="008917CA">
              <w:rPr>
                <w:noProof/>
              </w:rPr>
              <w:instrText>References</w:instrText>
            </w:r>
          </w:fldSimple>
          <w:r w:rsidRPr="00BC7673">
            <w:instrText>"</w:instrText>
          </w:r>
          <w:r w:rsidRPr="00BC7673">
            <w:fldChar w:fldCharType="separate"/>
          </w:r>
          <w:r w:rsidR="008917CA">
            <w:rPr>
              <w:noProof/>
            </w:rPr>
            <w:t>References</w:t>
          </w:r>
          <w:r w:rsidRPr="00BC7673">
            <w:fldChar w:fldCharType="end"/>
          </w:r>
          <w:r w:rsidRPr="00BC7673">
            <w:fldChar w:fldCharType="begin"/>
          </w:r>
          <w:r w:rsidRPr="00BC7673">
            <w:instrText xml:space="preserve"> IF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 = "</w:instrText>
          </w:r>
          <w:r>
            <w:instrText>Error*</w:instrText>
          </w:r>
          <w:r w:rsidRPr="00BC7673">
            <w:instrText>" "" "</w:instrText>
          </w:r>
          <w:r>
            <w:instrText>  </w:instrText>
          </w:r>
          <w:r w:rsidRPr="0088106D">
            <w:rPr>
              <w:rFonts w:cstheme="minorHAnsi"/>
              <w:color w:val="F37021" w:themeColor="text2"/>
            </w:rPr>
            <w:sym w:font="Wingdings 2" w:char="F0A1"/>
          </w:r>
          <w:r>
            <w:instrText>  </w:instrText>
          </w:r>
          <w:r>
            <w:fldChar w:fldCharType="begin"/>
          </w:r>
          <w:r>
            <w:instrText xml:space="preserve"> STYLEREF  </w:instrText>
          </w:r>
          <w:r w:rsidRPr="00EF4722">
            <w:instrText>±</w:instrText>
          </w:r>
          <w:r>
            <w:instrText>Inside</w:instrText>
          </w:r>
          <w:r w:rsidRPr="00EF4722">
            <w:instrText>CoverConfi</w:instrText>
          </w:r>
          <w:r>
            <w:instrText xml:space="preserve"> </w:instrText>
          </w:r>
          <w:r>
            <w:fldChar w:fldCharType="separate"/>
          </w:r>
          <w:r w:rsidR="008917CA">
            <w:rPr>
              <w:noProof/>
            </w:rPr>
            <w:instrText>Add document status/type or delete</w:instrText>
          </w:r>
          <w:r>
            <w:rPr>
              <w:noProof/>
            </w:rPr>
            <w:fldChar w:fldCharType="end"/>
          </w:r>
          <w:r w:rsidRPr="00BC7673">
            <w:instrText>"</w:instrText>
          </w:r>
          <w:r w:rsidRPr="00BC7673">
            <w:fldChar w:fldCharType="separate"/>
          </w:r>
          <w:r w:rsidR="008917CA">
            <w:rPr>
              <w:noProof/>
            </w:rPr>
            <w:t>  </w:t>
          </w:r>
          <w:r w:rsidR="008917CA" w:rsidRPr="0088106D">
            <w:rPr>
              <w:rFonts w:cstheme="minorHAnsi"/>
              <w:noProof/>
              <w:color w:val="F37021" w:themeColor="text2"/>
            </w:rPr>
            <w:sym w:font="Wingdings 2" w:char="F0A1"/>
          </w:r>
          <w:r w:rsidR="008917CA">
            <w:rPr>
              <w:noProof/>
            </w:rPr>
            <w:t>  Add document status/type or delete</w:t>
          </w:r>
          <w:r w:rsidRPr="00BC7673">
            <w:fldChar w:fldCharType="end"/>
          </w:r>
        </w:p>
      </w:tc>
    </w:tr>
  </w:tbl>
  <w:p w14:paraId="5B7980F7" w14:textId="77777777" w:rsidR="00BA6BF9" w:rsidRPr="00BC7673" w:rsidRDefault="00BA6BF9" w:rsidP="00BC7673">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FFA66" w14:textId="77777777" w:rsidR="00BA6BF9" w:rsidRPr="00C6420F" w:rsidRDefault="00BA6BF9" w:rsidP="00C6420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CFC1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E43A391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7E8734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D0A4A0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29E8D3C"/>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56C578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682DE9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9A41BF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C5AC1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906325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067BC3"/>
    <w:multiLevelType w:val="multilevel"/>
    <w:tmpl w:val="5FC8D434"/>
    <w:name w:val="SecHeadList2"/>
    <w:numStyleLink w:val="SecListStyle"/>
  </w:abstractNum>
  <w:abstractNum w:abstractNumId="11" w15:restartNumberingAfterBreak="0">
    <w:nsid w:val="09B52290"/>
    <w:multiLevelType w:val="multilevel"/>
    <w:tmpl w:val="5FC8D434"/>
    <w:name w:val="SecHeadList"/>
    <w:styleLink w:val="SecListStyle"/>
    <w:lvl w:ilvl="0">
      <w:start w:val="1"/>
      <w:numFmt w:val="decimal"/>
      <w:lvlRestart w:val="0"/>
      <w:pStyle w:val="Heading1"/>
      <w:isLgl/>
      <w:lvlText w:val="%1"/>
      <w:lvlJc w:val="right"/>
      <w:pPr>
        <w:tabs>
          <w:tab w:val="num" w:pos="0"/>
        </w:tabs>
        <w:ind w:left="0" w:hanging="283"/>
      </w:pPr>
      <w:rPr>
        <w:rFonts w:hint="default"/>
      </w:rPr>
    </w:lvl>
    <w:lvl w:ilvl="1">
      <w:start w:val="1"/>
      <w:numFmt w:val="decimal"/>
      <w:pStyle w:val="Heading2"/>
      <w:isLgl/>
      <w:lvlText w:val="%1.%2"/>
      <w:lvlJc w:val="right"/>
      <w:pPr>
        <w:tabs>
          <w:tab w:val="num" w:pos="0"/>
        </w:tabs>
        <w:ind w:left="0" w:hanging="283"/>
      </w:pPr>
      <w:rPr>
        <w:rFonts w:hint="default"/>
      </w:rPr>
    </w:lvl>
    <w:lvl w:ilvl="2">
      <w:start w:val="1"/>
      <w:numFmt w:val="decimal"/>
      <w:pStyle w:val="Heading3"/>
      <w:isLgl/>
      <w:lvlText w:val="%1.%2.%3"/>
      <w:lvlJc w:val="right"/>
      <w:pPr>
        <w:tabs>
          <w:tab w:val="num" w:pos="0"/>
        </w:tabs>
        <w:ind w:left="0" w:hanging="283"/>
      </w:pPr>
      <w:rPr>
        <w:rFonts w:hint="default"/>
      </w:rPr>
    </w:lvl>
    <w:lvl w:ilvl="3">
      <w:start w:val="1"/>
      <w:numFmt w:val="none"/>
      <w:pStyle w:val="Heading4"/>
      <w:isLgl/>
      <w:suff w:val="nothing"/>
      <w:lvlText w:val=""/>
      <w:lvlJc w:val="left"/>
      <w:pPr>
        <w:ind w:left="0" w:firstLine="0"/>
      </w:pPr>
      <w:rPr>
        <w:rFonts w:hint="default"/>
      </w:rPr>
    </w:lvl>
    <w:lvl w:ilvl="4">
      <w:start w:val="1"/>
      <w:numFmt w:val="none"/>
      <w:pStyle w:val="Heading5"/>
      <w:isLgl/>
      <w:suff w:val="nothing"/>
      <w:lvlText w:val=""/>
      <w:lvlJc w:val="left"/>
      <w:pPr>
        <w:ind w:left="0" w:firstLine="0"/>
      </w:pPr>
      <w:rPr>
        <w:rFonts w:asciiTheme="majorHAnsi" w:hAnsiTheme="majorHAnsi" w:hint="default"/>
      </w:rPr>
    </w:lvl>
    <w:lvl w:ilvl="5">
      <w:start w:val="1"/>
      <w:numFmt w:val="none"/>
      <w:suff w:val="nothing"/>
      <w:lvlText w:val=""/>
      <w:lvlJc w:val="left"/>
      <w:pPr>
        <w:ind w:left="0" w:firstLine="0"/>
      </w:pPr>
      <w:rPr>
        <w:rFonts w:asciiTheme="majorHAnsi" w:hAnsiTheme="majorHAnsi" w:hint="default"/>
      </w:rPr>
    </w:lvl>
    <w:lvl w:ilvl="6">
      <w:start w:val="1"/>
      <w:numFmt w:val="none"/>
      <w:suff w:val="nothing"/>
      <w:lvlText w:val=""/>
      <w:lvlJc w:val="left"/>
      <w:pPr>
        <w:ind w:left="0" w:firstLine="0"/>
      </w:pPr>
      <w:rPr>
        <w:rFonts w:asciiTheme="majorHAnsi" w:hAnsiTheme="majorHAnsi" w:hint="default"/>
      </w:rPr>
    </w:lvl>
    <w:lvl w:ilvl="7">
      <w:start w:val="1"/>
      <w:numFmt w:val="none"/>
      <w:suff w:val="nothing"/>
      <w:lvlText w:val=""/>
      <w:lvlJc w:val="left"/>
      <w:pPr>
        <w:ind w:left="0" w:firstLine="0"/>
      </w:pPr>
      <w:rPr>
        <w:rFonts w:asciiTheme="majorHAnsi" w:hAnsiTheme="majorHAnsi" w:hint="default"/>
      </w:rPr>
    </w:lvl>
    <w:lvl w:ilvl="8">
      <w:start w:val="1"/>
      <w:numFmt w:val="none"/>
      <w:suff w:val="nothing"/>
      <w:lvlText w:val=""/>
      <w:lvlJc w:val="left"/>
      <w:pPr>
        <w:ind w:left="0" w:firstLine="0"/>
      </w:pPr>
      <w:rPr>
        <w:rFonts w:asciiTheme="majorHAnsi" w:hAnsiTheme="majorHAnsi" w:hint="default"/>
      </w:rPr>
    </w:lvl>
  </w:abstractNum>
  <w:abstractNum w:abstractNumId="12" w15:restartNumberingAfterBreak="0">
    <w:nsid w:val="0BEA4F7F"/>
    <w:multiLevelType w:val="multilevel"/>
    <w:tmpl w:val="3DEE4EF4"/>
    <w:numStyleLink w:val="AppListStyle"/>
  </w:abstractNum>
  <w:abstractNum w:abstractNumId="13" w15:restartNumberingAfterBreak="0">
    <w:nsid w:val="0C8F0E84"/>
    <w:multiLevelType w:val="multilevel"/>
    <w:tmpl w:val="3DEE4EF4"/>
    <w:name w:val="SecHeadList32"/>
    <w:numStyleLink w:val="AppListStyle"/>
  </w:abstractNum>
  <w:abstractNum w:abstractNumId="14" w15:restartNumberingAfterBreak="0">
    <w:nsid w:val="0EAB6CF5"/>
    <w:multiLevelType w:val="multilevel"/>
    <w:tmpl w:val="ACBC2AD6"/>
    <w:lvl w:ilvl="0">
      <w:start w:val="1"/>
      <w:numFmt w:val="bullet"/>
      <w:lvlText w:val=""/>
      <w:lvlJc w:val="left"/>
      <w:pPr>
        <w:tabs>
          <w:tab w:val="num" w:pos="170"/>
        </w:tabs>
        <w:ind w:left="170" w:hanging="170"/>
      </w:pPr>
      <w:rPr>
        <w:rFonts w:ascii="Symbol" w:hAnsi="Symbol" w:hint="default"/>
        <w:color w:val="F37021" w:themeColor="text2"/>
      </w:rPr>
    </w:lvl>
    <w:lvl w:ilvl="1">
      <w:start w:val="1"/>
      <w:numFmt w:val="bullet"/>
      <w:lvlText w:val="–"/>
      <w:lvlJc w:val="left"/>
      <w:pPr>
        <w:tabs>
          <w:tab w:val="num" w:pos="340"/>
        </w:tabs>
        <w:ind w:left="340" w:hanging="170"/>
      </w:pPr>
      <w:rPr>
        <w:rFonts w:hint="default"/>
        <w:color w:val="F37021" w:themeColor="text2"/>
      </w:rPr>
    </w:lvl>
    <w:lvl w:ilvl="2">
      <w:start w:val="1"/>
      <w:numFmt w:val="bullet"/>
      <w:lvlText w:val="–"/>
      <w:lvlJc w:val="left"/>
      <w:pPr>
        <w:tabs>
          <w:tab w:val="num" w:pos="510"/>
        </w:tabs>
        <w:ind w:left="510" w:hanging="170"/>
      </w:pPr>
      <w:rPr>
        <w:rFonts w:hint="default"/>
        <w:color w:val="F37021"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15" w15:restartNumberingAfterBreak="0">
    <w:nsid w:val="1B6F3202"/>
    <w:multiLevelType w:val="multilevel"/>
    <w:tmpl w:val="3DEE4EF4"/>
    <w:name w:val="AppHeadList4"/>
    <w:numStyleLink w:val="AppListStyle"/>
  </w:abstractNum>
  <w:abstractNum w:abstractNumId="16" w15:restartNumberingAfterBreak="0">
    <w:nsid w:val="218C3888"/>
    <w:multiLevelType w:val="multilevel"/>
    <w:tmpl w:val="5FC8D434"/>
    <w:name w:val="SecHeadList3"/>
    <w:numStyleLink w:val="SecListStyle"/>
  </w:abstractNum>
  <w:abstractNum w:abstractNumId="17" w15:restartNumberingAfterBreak="0">
    <w:nsid w:val="23511284"/>
    <w:multiLevelType w:val="hybridMultilevel"/>
    <w:tmpl w:val="7804BAD8"/>
    <w:lvl w:ilvl="0" w:tplc="7D604CFC">
      <w:start w:val="1"/>
      <w:numFmt w:val="decimal"/>
      <w:lvlText w:val="%1"/>
      <w:lvlJc w:val="left"/>
      <w:pPr>
        <w:ind w:left="-349" w:hanging="360"/>
      </w:pPr>
      <w:rPr>
        <w:rFonts w:hint="default"/>
        <w:color w:val="F37021" w:themeColor="text2"/>
        <w:vertAlign w:val="superscript"/>
      </w:rPr>
    </w:lvl>
    <w:lvl w:ilvl="1" w:tplc="08090019" w:tentative="1">
      <w:start w:val="1"/>
      <w:numFmt w:val="lowerLetter"/>
      <w:lvlText w:val="%2."/>
      <w:lvlJc w:val="left"/>
      <w:pPr>
        <w:ind w:left="371" w:hanging="360"/>
      </w:pPr>
    </w:lvl>
    <w:lvl w:ilvl="2" w:tplc="0809001B" w:tentative="1">
      <w:start w:val="1"/>
      <w:numFmt w:val="lowerRoman"/>
      <w:lvlText w:val="%3."/>
      <w:lvlJc w:val="right"/>
      <w:pPr>
        <w:ind w:left="1091" w:hanging="180"/>
      </w:pPr>
    </w:lvl>
    <w:lvl w:ilvl="3" w:tplc="0809000F" w:tentative="1">
      <w:start w:val="1"/>
      <w:numFmt w:val="decimal"/>
      <w:lvlText w:val="%4."/>
      <w:lvlJc w:val="left"/>
      <w:pPr>
        <w:ind w:left="1811" w:hanging="360"/>
      </w:pPr>
    </w:lvl>
    <w:lvl w:ilvl="4" w:tplc="08090019" w:tentative="1">
      <w:start w:val="1"/>
      <w:numFmt w:val="lowerLetter"/>
      <w:lvlText w:val="%5."/>
      <w:lvlJc w:val="left"/>
      <w:pPr>
        <w:ind w:left="2531" w:hanging="360"/>
      </w:pPr>
    </w:lvl>
    <w:lvl w:ilvl="5" w:tplc="0809001B" w:tentative="1">
      <w:start w:val="1"/>
      <w:numFmt w:val="lowerRoman"/>
      <w:lvlText w:val="%6."/>
      <w:lvlJc w:val="right"/>
      <w:pPr>
        <w:ind w:left="3251" w:hanging="180"/>
      </w:pPr>
    </w:lvl>
    <w:lvl w:ilvl="6" w:tplc="0809000F" w:tentative="1">
      <w:start w:val="1"/>
      <w:numFmt w:val="decimal"/>
      <w:lvlText w:val="%7."/>
      <w:lvlJc w:val="left"/>
      <w:pPr>
        <w:ind w:left="3971" w:hanging="360"/>
      </w:pPr>
    </w:lvl>
    <w:lvl w:ilvl="7" w:tplc="08090019" w:tentative="1">
      <w:start w:val="1"/>
      <w:numFmt w:val="lowerLetter"/>
      <w:lvlText w:val="%8."/>
      <w:lvlJc w:val="left"/>
      <w:pPr>
        <w:ind w:left="4691" w:hanging="360"/>
      </w:pPr>
    </w:lvl>
    <w:lvl w:ilvl="8" w:tplc="0809001B" w:tentative="1">
      <w:start w:val="1"/>
      <w:numFmt w:val="lowerRoman"/>
      <w:lvlText w:val="%9."/>
      <w:lvlJc w:val="right"/>
      <w:pPr>
        <w:ind w:left="5411" w:hanging="180"/>
      </w:pPr>
    </w:lvl>
  </w:abstractNum>
  <w:abstractNum w:abstractNumId="18" w15:restartNumberingAfterBreak="0">
    <w:nsid w:val="27076875"/>
    <w:multiLevelType w:val="multilevel"/>
    <w:tmpl w:val="5AFA8C0C"/>
    <w:lvl w:ilvl="0">
      <w:start w:val="1"/>
      <w:numFmt w:val="bullet"/>
      <w:lvlText w:val=""/>
      <w:lvlJc w:val="left"/>
      <w:pPr>
        <w:tabs>
          <w:tab w:val="num" w:pos="170"/>
        </w:tabs>
        <w:ind w:left="170" w:hanging="170"/>
      </w:pPr>
      <w:rPr>
        <w:rFonts w:ascii="Wingdings 2" w:hAnsi="Wingdings 2" w:hint="default"/>
        <w:color w:val="F37021" w:themeColor="text2"/>
      </w:rPr>
    </w:lvl>
    <w:lvl w:ilvl="1">
      <w:start w:val="1"/>
      <w:numFmt w:val="bullet"/>
      <w:lvlText w:val="–"/>
      <w:lvlJc w:val="left"/>
      <w:pPr>
        <w:tabs>
          <w:tab w:val="num" w:pos="340"/>
        </w:tabs>
        <w:ind w:left="340" w:hanging="170"/>
      </w:pPr>
      <w:rPr>
        <w:rFonts w:hint="default"/>
        <w:color w:val="F37021" w:themeColor="text2"/>
      </w:rPr>
    </w:lvl>
    <w:lvl w:ilvl="2">
      <w:start w:val="1"/>
      <w:numFmt w:val="bullet"/>
      <w:lvlText w:val="–"/>
      <w:lvlJc w:val="left"/>
      <w:pPr>
        <w:tabs>
          <w:tab w:val="num" w:pos="510"/>
        </w:tabs>
        <w:ind w:left="510" w:hanging="170"/>
      </w:pPr>
      <w:rPr>
        <w:rFonts w:hint="default"/>
        <w:color w:val="F37021"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19" w15:restartNumberingAfterBreak="0">
    <w:nsid w:val="29A428E9"/>
    <w:multiLevelType w:val="multilevel"/>
    <w:tmpl w:val="3DEE4EF4"/>
    <w:name w:val="AppHeadList"/>
    <w:styleLink w:val="AppListStyle"/>
    <w:lvl w:ilvl="0">
      <w:start w:val="1"/>
      <w:numFmt w:val="upperLetter"/>
      <w:pStyle w:val="AppHead1"/>
      <w:lvlText w:val="Appendix %1"/>
      <w:lvlJc w:val="left"/>
      <w:pPr>
        <w:tabs>
          <w:tab w:val="num" w:pos="2693"/>
        </w:tabs>
        <w:ind w:left="2693" w:hanging="2693"/>
      </w:pPr>
      <w:rPr>
        <w:rFonts w:hint="default"/>
      </w:rPr>
    </w:lvl>
    <w:lvl w:ilvl="1">
      <w:start w:val="1"/>
      <w:numFmt w:val="decimal"/>
      <w:pStyle w:val="AppHead2"/>
      <w:lvlText w:val="Appendix %1.%2"/>
      <w:lvlJc w:val="left"/>
      <w:pPr>
        <w:tabs>
          <w:tab w:val="num" w:pos="2693"/>
        </w:tabs>
        <w:ind w:left="2693" w:hanging="2693"/>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7"/>
      <w:lvlJc w:val="left"/>
      <w:pPr>
        <w:ind w:left="0" w:firstLine="0"/>
      </w:pPr>
      <w:rPr>
        <w:rFonts w:hint="default"/>
      </w:rPr>
    </w:lvl>
    <w:lvl w:ilvl="7">
      <w:start w:val="1"/>
      <w:numFmt w:val="none"/>
      <w:suff w:val="nothing"/>
      <w:lvlText w:val="%8"/>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35466DCB"/>
    <w:multiLevelType w:val="multilevel"/>
    <w:tmpl w:val="3DEE4EF4"/>
    <w:name w:val="AppHeadList2"/>
    <w:numStyleLink w:val="AppListStyle"/>
  </w:abstractNum>
  <w:abstractNum w:abstractNumId="21" w15:restartNumberingAfterBreak="0">
    <w:nsid w:val="3854256B"/>
    <w:multiLevelType w:val="hybridMultilevel"/>
    <w:tmpl w:val="6E38E02A"/>
    <w:lvl w:ilvl="0" w:tplc="02C455B4">
      <w:start w:val="1"/>
      <w:numFmt w:val="lowerLetter"/>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22" w15:restartNumberingAfterBreak="0">
    <w:nsid w:val="4A0744BE"/>
    <w:multiLevelType w:val="multilevel"/>
    <w:tmpl w:val="CE680AD6"/>
    <w:lvl w:ilvl="0">
      <w:start w:val="1"/>
      <w:numFmt w:val="bullet"/>
      <w:pStyle w:val="SymbolBullet1"/>
      <w:lvlText w:val=""/>
      <w:lvlJc w:val="left"/>
      <w:pPr>
        <w:tabs>
          <w:tab w:val="num" w:pos="340"/>
        </w:tabs>
        <w:ind w:left="340" w:hanging="340"/>
      </w:pPr>
      <w:rPr>
        <w:rFonts w:ascii="Wingdings 2" w:hAnsi="Wingdings 2" w:hint="default"/>
        <w:color w:val="F37021" w:themeColor="text2"/>
      </w:rPr>
    </w:lvl>
    <w:lvl w:ilvl="1">
      <w:start w:val="1"/>
      <w:numFmt w:val="bullet"/>
      <w:pStyle w:val="SymbolBullet2"/>
      <w:lvlText w:val="–"/>
      <w:lvlJc w:val="left"/>
      <w:pPr>
        <w:tabs>
          <w:tab w:val="num" w:pos="680"/>
        </w:tabs>
        <w:ind w:left="680" w:hanging="340"/>
      </w:pPr>
      <w:rPr>
        <w:rFonts w:ascii="(none)" w:hAnsi="(none)" w:hint="default"/>
        <w:color w:val="F37021" w:themeColor="text2"/>
      </w:rPr>
    </w:lvl>
    <w:lvl w:ilvl="2">
      <w:start w:val="1"/>
      <w:numFmt w:val="bullet"/>
      <w:pStyle w:val="SymbolBullet3"/>
      <w:lvlText w:val="–"/>
      <w:lvlJc w:val="left"/>
      <w:pPr>
        <w:tabs>
          <w:tab w:val="num" w:pos="1021"/>
        </w:tabs>
        <w:ind w:left="1021" w:hanging="341"/>
      </w:pPr>
      <w:rPr>
        <w:rFonts w:ascii="(none)" w:hAnsi="(none)" w:hint="default"/>
        <w:color w:val="F37021"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3" w15:restartNumberingAfterBreak="0">
    <w:nsid w:val="4EDB6940"/>
    <w:multiLevelType w:val="multilevel"/>
    <w:tmpl w:val="3DEE4EF4"/>
    <w:name w:val="AppHeadList3"/>
    <w:numStyleLink w:val="AppListStyle"/>
  </w:abstractNum>
  <w:abstractNum w:abstractNumId="24" w15:restartNumberingAfterBreak="0">
    <w:nsid w:val="4F4B2B61"/>
    <w:multiLevelType w:val="hybridMultilevel"/>
    <w:tmpl w:val="6E38E02A"/>
    <w:lvl w:ilvl="0" w:tplc="02C455B4">
      <w:start w:val="1"/>
      <w:numFmt w:val="lowerLetter"/>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25" w15:restartNumberingAfterBreak="0">
    <w:nsid w:val="63823A03"/>
    <w:multiLevelType w:val="multilevel"/>
    <w:tmpl w:val="803ABF06"/>
    <w:styleLink w:val="TableFootnotesWide"/>
    <w:lvl w:ilvl="0">
      <w:start w:val="1"/>
      <w:numFmt w:val="decimal"/>
      <w:pStyle w:val="TableFootnoteWide"/>
      <w:lvlText w:val="%1"/>
      <w:lvlJc w:val="left"/>
      <w:pPr>
        <w:tabs>
          <w:tab w:val="num" w:pos="-1276"/>
        </w:tabs>
        <w:ind w:left="-1276" w:hanging="142"/>
      </w:pPr>
      <w:rPr>
        <w:rFonts w:hint="default"/>
        <w:color w:val="F37021" w:themeColor="text2"/>
        <w:vertAlign w:val="superscrip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6" w15:restartNumberingAfterBreak="0">
    <w:nsid w:val="6EE3444F"/>
    <w:multiLevelType w:val="multilevel"/>
    <w:tmpl w:val="2812832A"/>
    <w:lvl w:ilvl="0">
      <w:start w:val="1"/>
      <w:numFmt w:val="bullet"/>
      <w:pStyle w:val="TableBullet1"/>
      <w:lvlText w:val=""/>
      <w:lvlJc w:val="left"/>
      <w:pPr>
        <w:tabs>
          <w:tab w:val="num" w:pos="170"/>
        </w:tabs>
        <w:ind w:left="170" w:hanging="170"/>
      </w:pPr>
      <w:rPr>
        <w:rFonts w:ascii="Wingdings 2" w:hAnsi="Wingdings 2" w:cs="Wingdings 2" w:hint="default"/>
        <w:color w:val="000000" w:themeColor="text1"/>
      </w:rPr>
    </w:lvl>
    <w:lvl w:ilvl="1">
      <w:start w:val="1"/>
      <w:numFmt w:val="bullet"/>
      <w:pStyle w:val="TableBullet2"/>
      <w:lvlText w:val="–"/>
      <w:lvlJc w:val="left"/>
      <w:pPr>
        <w:tabs>
          <w:tab w:val="num" w:pos="340"/>
        </w:tabs>
        <w:ind w:left="340" w:hanging="170"/>
      </w:pPr>
      <w:rPr>
        <w:rFonts w:hint="default"/>
        <w:color w:val="000000" w:themeColor="text1"/>
      </w:rPr>
    </w:lvl>
    <w:lvl w:ilvl="2">
      <w:start w:val="1"/>
      <w:numFmt w:val="bullet"/>
      <w:pStyle w:val="TableBullet3"/>
      <w:lvlText w:val="–"/>
      <w:lvlJc w:val="left"/>
      <w:pPr>
        <w:tabs>
          <w:tab w:val="num" w:pos="510"/>
        </w:tabs>
        <w:ind w:left="510" w:hanging="170"/>
      </w:pPr>
      <w:rPr>
        <w:rFonts w:hint="default"/>
        <w:color w:val="000000" w:themeColor="text1"/>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bullet"/>
      <w:lvlText w:val="–"/>
      <w:lvlJc w:val="left"/>
      <w:pPr>
        <w:ind w:left="0" w:firstLine="0"/>
      </w:pPr>
      <w:rPr>
        <w:rFonts w:ascii="(none)" w:hAnsi="(none)" w:hint="default"/>
        <w:color w:val="auto"/>
      </w:rPr>
    </w:lvl>
    <w:lvl w:ilvl="8">
      <w:start w:val="1"/>
      <w:numFmt w:val="none"/>
      <w:lvlText w:val=""/>
      <w:lvlJc w:val="left"/>
      <w:pPr>
        <w:ind w:left="0" w:firstLine="0"/>
      </w:pPr>
      <w:rPr>
        <w:rFonts w:hint="default"/>
      </w:rPr>
    </w:lvl>
  </w:abstractNum>
  <w:abstractNum w:abstractNumId="27" w15:restartNumberingAfterBreak="0">
    <w:nsid w:val="749F35D5"/>
    <w:multiLevelType w:val="hybridMultilevel"/>
    <w:tmpl w:val="6E38E02A"/>
    <w:lvl w:ilvl="0" w:tplc="02C455B4">
      <w:start w:val="1"/>
      <w:numFmt w:val="lowerLetter"/>
      <w:lvlText w:val="(%1)"/>
      <w:lvlJc w:val="left"/>
      <w:pPr>
        <w:ind w:left="1037" w:hanging="360"/>
      </w:pPr>
      <w:rPr>
        <w:rFonts w:hint="default"/>
      </w:rPr>
    </w:lvl>
    <w:lvl w:ilvl="1" w:tplc="08090019" w:tentative="1">
      <w:start w:val="1"/>
      <w:numFmt w:val="lowerLetter"/>
      <w:lvlText w:val="%2."/>
      <w:lvlJc w:val="left"/>
      <w:pPr>
        <w:ind w:left="1757" w:hanging="360"/>
      </w:pPr>
    </w:lvl>
    <w:lvl w:ilvl="2" w:tplc="0809001B" w:tentative="1">
      <w:start w:val="1"/>
      <w:numFmt w:val="lowerRoman"/>
      <w:lvlText w:val="%3."/>
      <w:lvlJc w:val="right"/>
      <w:pPr>
        <w:ind w:left="2477" w:hanging="180"/>
      </w:pPr>
    </w:lvl>
    <w:lvl w:ilvl="3" w:tplc="0809000F" w:tentative="1">
      <w:start w:val="1"/>
      <w:numFmt w:val="decimal"/>
      <w:lvlText w:val="%4."/>
      <w:lvlJc w:val="left"/>
      <w:pPr>
        <w:ind w:left="3197" w:hanging="360"/>
      </w:pPr>
    </w:lvl>
    <w:lvl w:ilvl="4" w:tplc="08090019" w:tentative="1">
      <w:start w:val="1"/>
      <w:numFmt w:val="lowerLetter"/>
      <w:lvlText w:val="%5."/>
      <w:lvlJc w:val="left"/>
      <w:pPr>
        <w:ind w:left="3917" w:hanging="360"/>
      </w:pPr>
    </w:lvl>
    <w:lvl w:ilvl="5" w:tplc="0809001B" w:tentative="1">
      <w:start w:val="1"/>
      <w:numFmt w:val="lowerRoman"/>
      <w:lvlText w:val="%6."/>
      <w:lvlJc w:val="right"/>
      <w:pPr>
        <w:ind w:left="4637" w:hanging="180"/>
      </w:pPr>
    </w:lvl>
    <w:lvl w:ilvl="6" w:tplc="0809000F" w:tentative="1">
      <w:start w:val="1"/>
      <w:numFmt w:val="decimal"/>
      <w:lvlText w:val="%7."/>
      <w:lvlJc w:val="left"/>
      <w:pPr>
        <w:ind w:left="5357" w:hanging="360"/>
      </w:pPr>
    </w:lvl>
    <w:lvl w:ilvl="7" w:tplc="08090019" w:tentative="1">
      <w:start w:val="1"/>
      <w:numFmt w:val="lowerLetter"/>
      <w:lvlText w:val="%8."/>
      <w:lvlJc w:val="left"/>
      <w:pPr>
        <w:ind w:left="6077" w:hanging="360"/>
      </w:pPr>
    </w:lvl>
    <w:lvl w:ilvl="8" w:tplc="0809001B" w:tentative="1">
      <w:start w:val="1"/>
      <w:numFmt w:val="lowerRoman"/>
      <w:lvlText w:val="%9."/>
      <w:lvlJc w:val="right"/>
      <w:pPr>
        <w:ind w:left="6797" w:hanging="180"/>
      </w:pPr>
    </w:lvl>
  </w:abstractNum>
  <w:abstractNum w:abstractNumId="28" w15:restartNumberingAfterBreak="0">
    <w:nsid w:val="796A3518"/>
    <w:multiLevelType w:val="multilevel"/>
    <w:tmpl w:val="4120BB82"/>
    <w:lvl w:ilvl="0">
      <w:start w:val="1"/>
      <w:numFmt w:val="decimal"/>
      <w:pStyle w:val="AlphaNumBullet1"/>
      <w:lvlText w:val="%1."/>
      <w:lvlJc w:val="left"/>
      <w:pPr>
        <w:tabs>
          <w:tab w:val="num" w:pos="340"/>
        </w:tabs>
        <w:ind w:left="340" w:hanging="340"/>
      </w:pPr>
      <w:rPr>
        <w:rFonts w:hint="default"/>
        <w:color w:val="F37021" w:themeColor="text2"/>
      </w:rPr>
    </w:lvl>
    <w:lvl w:ilvl="1">
      <w:start w:val="1"/>
      <w:numFmt w:val="lowerLetter"/>
      <w:pStyle w:val="AlphaNumBullet2"/>
      <w:lvlText w:val="%2."/>
      <w:lvlJc w:val="left"/>
      <w:pPr>
        <w:tabs>
          <w:tab w:val="num" w:pos="680"/>
        </w:tabs>
        <w:ind w:left="680" w:hanging="340"/>
      </w:pPr>
      <w:rPr>
        <w:rFonts w:hint="default"/>
        <w:color w:val="F37021" w:themeColor="text2"/>
      </w:rPr>
    </w:lvl>
    <w:lvl w:ilvl="2">
      <w:start w:val="1"/>
      <w:numFmt w:val="lowerRoman"/>
      <w:pStyle w:val="AlphaNumBullet3"/>
      <w:lvlText w:val="%3."/>
      <w:lvlJc w:val="left"/>
      <w:pPr>
        <w:tabs>
          <w:tab w:val="num" w:pos="1021"/>
        </w:tabs>
        <w:ind w:left="1021" w:hanging="341"/>
      </w:pPr>
      <w:rPr>
        <w:rFonts w:hint="default"/>
        <w:color w:val="F37021" w:themeColor="text2"/>
      </w:rPr>
    </w:lvl>
    <w:lvl w:ilvl="3">
      <w:start w:val="1"/>
      <w:numFmt w:val="none"/>
      <w:lvlText w:val=""/>
      <w:lvlJc w:val="left"/>
      <w:pPr>
        <w:ind w:left="0" w:firstLine="0"/>
      </w:pPr>
      <w:rPr>
        <w:rFonts w:hint="default"/>
      </w:rPr>
    </w:lvl>
    <w:lvl w:ilvl="4">
      <w:start w:val="1"/>
      <w:numFmt w:val="none"/>
      <w:lvlText w:val=""/>
      <w:lvlJc w:val="left"/>
      <w:pPr>
        <w:ind w:left="0" w:firstLine="0"/>
      </w:pPr>
      <w:rPr>
        <w:rFonts w:hint="default"/>
      </w:rPr>
    </w:lvl>
    <w:lvl w:ilvl="5">
      <w:start w:val="1"/>
      <w:numFmt w:val="none"/>
      <w:lvlText w:val=""/>
      <w:lvlJc w:val="left"/>
      <w:pPr>
        <w:ind w:left="0" w:firstLine="0"/>
      </w:pPr>
      <w:rPr>
        <w:rFonts w:hint="default"/>
      </w:rPr>
    </w:lvl>
    <w:lvl w:ilvl="6">
      <w:start w:val="1"/>
      <w:numFmt w:val="none"/>
      <w:lvlText w:val=""/>
      <w:lvlJc w:val="left"/>
      <w:pPr>
        <w:ind w:left="0" w:firstLine="0"/>
      </w:pPr>
      <w:rPr>
        <w:rFonts w:hint="default"/>
      </w:rPr>
    </w:lvl>
    <w:lvl w:ilvl="7">
      <w:start w:val="1"/>
      <w:numFmt w:val="none"/>
      <w:lvlText w:val=""/>
      <w:lvlJc w:val="left"/>
      <w:pPr>
        <w:ind w:left="0" w:firstLine="0"/>
      </w:pPr>
      <w:rPr>
        <w:rFonts w:hint="default"/>
      </w:rPr>
    </w:lvl>
    <w:lvl w:ilvl="8">
      <w:start w:val="1"/>
      <w:numFmt w:val="none"/>
      <w:lvlText w:val=""/>
      <w:lvlJc w:val="left"/>
      <w:pPr>
        <w:ind w:left="0" w:firstLine="0"/>
      </w:pPr>
      <w:rPr>
        <w:rFonts w:hint="default"/>
      </w:rPr>
    </w:lvl>
  </w:abstractNum>
  <w:abstractNum w:abstractNumId="29" w15:restartNumberingAfterBreak="0">
    <w:nsid w:val="7BEC5CE6"/>
    <w:multiLevelType w:val="multilevel"/>
    <w:tmpl w:val="DE6EBBDE"/>
    <w:styleLink w:val="TableFootnotes"/>
    <w:lvl w:ilvl="0">
      <w:start w:val="1"/>
      <w:numFmt w:val="decimal"/>
      <w:pStyle w:val="TableFootnote"/>
      <w:lvlText w:val="%1"/>
      <w:lvlJc w:val="left"/>
      <w:pPr>
        <w:tabs>
          <w:tab w:val="num" w:pos="142"/>
        </w:tabs>
        <w:ind w:left="142" w:hanging="142"/>
      </w:pPr>
      <w:rPr>
        <w:rFonts w:hint="default"/>
        <w:color w:val="F37021" w:themeColor="text2"/>
        <w:vertAlign w:val="superscrip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0" w15:restartNumberingAfterBreak="0">
    <w:nsid w:val="7CFD55A4"/>
    <w:multiLevelType w:val="hybridMultilevel"/>
    <w:tmpl w:val="75969F96"/>
    <w:lvl w:ilvl="0" w:tplc="C734AC74">
      <w:start w:val="1"/>
      <w:numFmt w:val="decimal"/>
      <w:lvlText w:val="%1"/>
      <w:lvlJc w:val="left"/>
      <w:pPr>
        <w:ind w:left="1069" w:hanging="360"/>
      </w:pPr>
      <w:rPr>
        <w:rFonts w:hint="default"/>
        <w:color w:val="F37021" w:themeColor="text2"/>
        <w:vertAlign w:val="superscript"/>
      </w:rPr>
    </w:lvl>
    <w:lvl w:ilvl="1" w:tplc="08090019" w:tentative="1">
      <w:start w:val="1"/>
      <w:numFmt w:val="lowerLetter"/>
      <w:lvlText w:val="%2."/>
      <w:lvlJc w:val="left"/>
      <w:pPr>
        <w:ind w:left="371" w:hanging="360"/>
      </w:pPr>
    </w:lvl>
    <w:lvl w:ilvl="2" w:tplc="0809001B" w:tentative="1">
      <w:start w:val="1"/>
      <w:numFmt w:val="lowerRoman"/>
      <w:lvlText w:val="%3."/>
      <w:lvlJc w:val="right"/>
      <w:pPr>
        <w:ind w:left="1091" w:hanging="180"/>
      </w:pPr>
    </w:lvl>
    <w:lvl w:ilvl="3" w:tplc="0809000F" w:tentative="1">
      <w:start w:val="1"/>
      <w:numFmt w:val="decimal"/>
      <w:lvlText w:val="%4."/>
      <w:lvlJc w:val="left"/>
      <w:pPr>
        <w:ind w:left="1811" w:hanging="360"/>
      </w:pPr>
    </w:lvl>
    <w:lvl w:ilvl="4" w:tplc="08090019" w:tentative="1">
      <w:start w:val="1"/>
      <w:numFmt w:val="lowerLetter"/>
      <w:lvlText w:val="%5."/>
      <w:lvlJc w:val="left"/>
      <w:pPr>
        <w:ind w:left="2531" w:hanging="360"/>
      </w:pPr>
    </w:lvl>
    <w:lvl w:ilvl="5" w:tplc="0809001B" w:tentative="1">
      <w:start w:val="1"/>
      <w:numFmt w:val="lowerRoman"/>
      <w:lvlText w:val="%6."/>
      <w:lvlJc w:val="right"/>
      <w:pPr>
        <w:ind w:left="3251" w:hanging="180"/>
      </w:pPr>
    </w:lvl>
    <w:lvl w:ilvl="6" w:tplc="0809000F" w:tentative="1">
      <w:start w:val="1"/>
      <w:numFmt w:val="decimal"/>
      <w:lvlText w:val="%7."/>
      <w:lvlJc w:val="left"/>
      <w:pPr>
        <w:ind w:left="3971" w:hanging="360"/>
      </w:pPr>
    </w:lvl>
    <w:lvl w:ilvl="7" w:tplc="08090019" w:tentative="1">
      <w:start w:val="1"/>
      <w:numFmt w:val="lowerLetter"/>
      <w:lvlText w:val="%8."/>
      <w:lvlJc w:val="left"/>
      <w:pPr>
        <w:ind w:left="4691" w:hanging="360"/>
      </w:pPr>
    </w:lvl>
    <w:lvl w:ilvl="8" w:tplc="0809001B" w:tentative="1">
      <w:start w:val="1"/>
      <w:numFmt w:val="lowerRoman"/>
      <w:lvlText w:val="%9."/>
      <w:lvlJc w:val="right"/>
      <w:pPr>
        <w:ind w:left="5411" w:hanging="180"/>
      </w:pPr>
    </w:lvl>
  </w:abstractNum>
  <w:num w:numId="1" w16cid:durableId="677972136">
    <w:abstractNumId w:val="19"/>
  </w:num>
  <w:num w:numId="2" w16cid:durableId="398015523">
    <w:abstractNumId w:val="12"/>
  </w:num>
  <w:num w:numId="3" w16cid:durableId="639844676">
    <w:abstractNumId w:val="22"/>
  </w:num>
  <w:num w:numId="4" w16cid:durableId="1527401181">
    <w:abstractNumId w:val="28"/>
  </w:num>
  <w:num w:numId="5" w16cid:durableId="1369523856">
    <w:abstractNumId w:val="11"/>
  </w:num>
  <w:num w:numId="6" w16cid:durableId="1390032014">
    <w:abstractNumId w:val="26"/>
  </w:num>
  <w:num w:numId="7" w16cid:durableId="1147667583">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690105738">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86595236">
    <w:abstractNumId w:val="16"/>
  </w:num>
  <w:num w:numId="10" w16cid:durableId="1861237227">
    <w:abstractNumId w:val="14"/>
  </w:num>
  <w:num w:numId="11" w16cid:durableId="1416198367">
    <w:abstractNumId w:val="24"/>
  </w:num>
  <w:num w:numId="12" w16cid:durableId="1307009276">
    <w:abstractNumId w:val="21"/>
  </w:num>
  <w:num w:numId="13" w16cid:durableId="1745836788">
    <w:abstractNumId w:val="9"/>
  </w:num>
  <w:num w:numId="14" w16cid:durableId="311258018">
    <w:abstractNumId w:val="7"/>
  </w:num>
  <w:num w:numId="15" w16cid:durableId="732461972">
    <w:abstractNumId w:val="6"/>
  </w:num>
  <w:num w:numId="16" w16cid:durableId="1203518005">
    <w:abstractNumId w:val="5"/>
  </w:num>
  <w:num w:numId="17" w16cid:durableId="943614221">
    <w:abstractNumId w:val="4"/>
  </w:num>
  <w:num w:numId="18" w16cid:durableId="671834809">
    <w:abstractNumId w:val="8"/>
  </w:num>
  <w:num w:numId="19" w16cid:durableId="255790567">
    <w:abstractNumId w:val="3"/>
  </w:num>
  <w:num w:numId="20" w16cid:durableId="656231367">
    <w:abstractNumId w:val="2"/>
  </w:num>
  <w:num w:numId="21" w16cid:durableId="1563714481">
    <w:abstractNumId w:val="1"/>
  </w:num>
  <w:num w:numId="22" w16cid:durableId="1633487389">
    <w:abstractNumId w:val="0"/>
  </w:num>
  <w:num w:numId="23" w16cid:durableId="92634905">
    <w:abstractNumId w:val="27"/>
  </w:num>
  <w:num w:numId="24" w16cid:durableId="733088621">
    <w:abstractNumId w:val="20"/>
  </w:num>
  <w:num w:numId="25" w16cid:durableId="1987664056">
    <w:abstractNumId w:val="23"/>
  </w:num>
  <w:num w:numId="26" w16cid:durableId="1742562162">
    <w:abstractNumId w:val="15"/>
    <w:lvlOverride w:ilvl="0">
      <w:lvl w:ilvl="0">
        <w:start w:val="1"/>
        <w:numFmt w:val="upperLetter"/>
        <w:lvlText w:val="Appendix %1"/>
        <w:lvlJc w:val="left"/>
        <w:pPr>
          <w:tabs>
            <w:tab w:val="num" w:pos="2693"/>
          </w:tabs>
          <w:ind w:left="2693" w:hanging="2693"/>
        </w:pPr>
        <w:rPr>
          <w:rFonts w:hint="default"/>
        </w:rPr>
      </w:lvl>
    </w:lvlOverride>
  </w:num>
  <w:num w:numId="27" w16cid:durableId="1596284736">
    <w:abstractNumId w:val="30"/>
  </w:num>
  <w:num w:numId="28" w16cid:durableId="1377466905">
    <w:abstractNumId w:val="17"/>
  </w:num>
  <w:num w:numId="29" w16cid:durableId="1672176087">
    <w:abstractNumId w:val="18"/>
  </w:num>
  <w:num w:numId="30" w16cid:durableId="106391066">
    <w:abstractNumId w:val="13"/>
  </w:num>
  <w:num w:numId="31" w16cid:durableId="1798522041">
    <w:abstractNumId w:val="29"/>
  </w:num>
  <w:num w:numId="32" w16cid:durableId="1363480393">
    <w:abstractNumId w:val="29"/>
  </w:num>
  <w:num w:numId="33" w16cid:durableId="1868910838">
    <w:abstractNumId w:val="25"/>
  </w:num>
  <w:num w:numId="34" w16cid:durableId="1281113139">
    <w:abstractNumId w:val="25"/>
  </w:num>
  <w:num w:numId="35" w16cid:durableId="1467353821">
    <w:abstractNumId w:val="29"/>
  </w:num>
  <w:num w:numId="36" w16cid:durableId="1780371407">
    <w:abstractNumId w:val="29"/>
  </w:num>
  <w:num w:numId="37" w16cid:durableId="1353605609">
    <w:abstractNumId w:val="25"/>
  </w:num>
  <w:num w:numId="38" w16cid:durableId="1951666515">
    <w:abstractNumId w:val="25"/>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55"/>
    <w:rsid w:val="00002D04"/>
    <w:rsid w:val="00006C08"/>
    <w:rsid w:val="00010043"/>
    <w:rsid w:val="00012D2D"/>
    <w:rsid w:val="00023F04"/>
    <w:rsid w:val="00037B8E"/>
    <w:rsid w:val="000407AA"/>
    <w:rsid w:val="00044EC1"/>
    <w:rsid w:val="0004715F"/>
    <w:rsid w:val="00053CDF"/>
    <w:rsid w:val="00053DFA"/>
    <w:rsid w:val="0005507B"/>
    <w:rsid w:val="00055EEE"/>
    <w:rsid w:val="00057EAC"/>
    <w:rsid w:val="00060A87"/>
    <w:rsid w:val="00065ED2"/>
    <w:rsid w:val="00066A22"/>
    <w:rsid w:val="000702C7"/>
    <w:rsid w:val="00071067"/>
    <w:rsid w:val="0007353A"/>
    <w:rsid w:val="00081B95"/>
    <w:rsid w:val="00082722"/>
    <w:rsid w:val="00085217"/>
    <w:rsid w:val="000905A9"/>
    <w:rsid w:val="000A44B9"/>
    <w:rsid w:val="000B2A13"/>
    <w:rsid w:val="000B2CB2"/>
    <w:rsid w:val="000B2E4B"/>
    <w:rsid w:val="000B65C5"/>
    <w:rsid w:val="000C3B7F"/>
    <w:rsid w:val="000C3C1D"/>
    <w:rsid w:val="000C4FB9"/>
    <w:rsid w:val="000D61C2"/>
    <w:rsid w:val="000D7F02"/>
    <w:rsid w:val="000E0B25"/>
    <w:rsid w:val="000F2078"/>
    <w:rsid w:val="000F2848"/>
    <w:rsid w:val="00101A2E"/>
    <w:rsid w:val="00105297"/>
    <w:rsid w:val="00107540"/>
    <w:rsid w:val="001076E5"/>
    <w:rsid w:val="00111DCF"/>
    <w:rsid w:val="00112564"/>
    <w:rsid w:val="00115117"/>
    <w:rsid w:val="00117EB4"/>
    <w:rsid w:val="00127594"/>
    <w:rsid w:val="00127D17"/>
    <w:rsid w:val="00131BA6"/>
    <w:rsid w:val="00142451"/>
    <w:rsid w:val="00151C58"/>
    <w:rsid w:val="00153CA5"/>
    <w:rsid w:val="00154AAF"/>
    <w:rsid w:val="0015561B"/>
    <w:rsid w:val="00163516"/>
    <w:rsid w:val="001640FA"/>
    <w:rsid w:val="00167D15"/>
    <w:rsid w:val="001716DB"/>
    <w:rsid w:val="00175EE4"/>
    <w:rsid w:val="0018174B"/>
    <w:rsid w:val="0019020A"/>
    <w:rsid w:val="00197490"/>
    <w:rsid w:val="001A1611"/>
    <w:rsid w:val="001A195E"/>
    <w:rsid w:val="001A1C14"/>
    <w:rsid w:val="001A4DD8"/>
    <w:rsid w:val="001B2BBB"/>
    <w:rsid w:val="001C2B87"/>
    <w:rsid w:val="001C6A87"/>
    <w:rsid w:val="001C7D89"/>
    <w:rsid w:val="001D6472"/>
    <w:rsid w:val="001D7F2A"/>
    <w:rsid w:val="001E003D"/>
    <w:rsid w:val="001E10A9"/>
    <w:rsid w:val="001E36F2"/>
    <w:rsid w:val="001F2C07"/>
    <w:rsid w:val="001F401C"/>
    <w:rsid w:val="002007E2"/>
    <w:rsid w:val="00200AA6"/>
    <w:rsid w:val="0020168D"/>
    <w:rsid w:val="00204ADD"/>
    <w:rsid w:val="00207AE0"/>
    <w:rsid w:val="00207D65"/>
    <w:rsid w:val="00214CA9"/>
    <w:rsid w:val="00221BAD"/>
    <w:rsid w:val="00226F09"/>
    <w:rsid w:val="00227237"/>
    <w:rsid w:val="00231F6E"/>
    <w:rsid w:val="00235868"/>
    <w:rsid w:val="00236B44"/>
    <w:rsid w:val="002370BF"/>
    <w:rsid w:val="00242A51"/>
    <w:rsid w:val="00242EA7"/>
    <w:rsid w:val="00243A30"/>
    <w:rsid w:val="0024686D"/>
    <w:rsid w:val="002572B9"/>
    <w:rsid w:val="00257B2B"/>
    <w:rsid w:val="002667CF"/>
    <w:rsid w:val="00270A10"/>
    <w:rsid w:val="00271B13"/>
    <w:rsid w:val="00277504"/>
    <w:rsid w:val="00277A17"/>
    <w:rsid w:val="00280692"/>
    <w:rsid w:val="00280913"/>
    <w:rsid w:val="00294D79"/>
    <w:rsid w:val="002957EE"/>
    <w:rsid w:val="002A1099"/>
    <w:rsid w:val="002C3D9D"/>
    <w:rsid w:val="002C6E59"/>
    <w:rsid w:val="002D2A5A"/>
    <w:rsid w:val="002D2A74"/>
    <w:rsid w:val="002D4A36"/>
    <w:rsid w:val="002D52DD"/>
    <w:rsid w:val="002D6ED2"/>
    <w:rsid w:val="002E33BC"/>
    <w:rsid w:val="002E6309"/>
    <w:rsid w:val="002F18A0"/>
    <w:rsid w:val="002F1F25"/>
    <w:rsid w:val="002F21A1"/>
    <w:rsid w:val="00300211"/>
    <w:rsid w:val="00302594"/>
    <w:rsid w:val="0030518A"/>
    <w:rsid w:val="00310788"/>
    <w:rsid w:val="003111ED"/>
    <w:rsid w:val="00321091"/>
    <w:rsid w:val="00323EE5"/>
    <w:rsid w:val="00324DF0"/>
    <w:rsid w:val="00325644"/>
    <w:rsid w:val="00355EEC"/>
    <w:rsid w:val="00360126"/>
    <w:rsid w:val="00363B60"/>
    <w:rsid w:val="00364885"/>
    <w:rsid w:val="00377064"/>
    <w:rsid w:val="00381049"/>
    <w:rsid w:val="00381923"/>
    <w:rsid w:val="003944B5"/>
    <w:rsid w:val="003A6363"/>
    <w:rsid w:val="003A720D"/>
    <w:rsid w:val="003B29FE"/>
    <w:rsid w:val="003B6A84"/>
    <w:rsid w:val="003D3B73"/>
    <w:rsid w:val="003D6521"/>
    <w:rsid w:val="003D707D"/>
    <w:rsid w:val="003D70CB"/>
    <w:rsid w:val="003E2710"/>
    <w:rsid w:val="003E2766"/>
    <w:rsid w:val="003F3427"/>
    <w:rsid w:val="00400648"/>
    <w:rsid w:val="00402DB6"/>
    <w:rsid w:val="004045E7"/>
    <w:rsid w:val="004048C0"/>
    <w:rsid w:val="00407C0E"/>
    <w:rsid w:val="004137A3"/>
    <w:rsid w:val="00422128"/>
    <w:rsid w:val="00424765"/>
    <w:rsid w:val="00424B75"/>
    <w:rsid w:val="00432C39"/>
    <w:rsid w:val="00434174"/>
    <w:rsid w:val="004456F4"/>
    <w:rsid w:val="00445F02"/>
    <w:rsid w:val="00447053"/>
    <w:rsid w:val="00460BB0"/>
    <w:rsid w:val="00464D52"/>
    <w:rsid w:val="00477779"/>
    <w:rsid w:val="00481E25"/>
    <w:rsid w:val="00487BD8"/>
    <w:rsid w:val="004919F3"/>
    <w:rsid w:val="00492C55"/>
    <w:rsid w:val="004A6091"/>
    <w:rsid w:val="004B423C"/>
    <w:rsid w:val="004B4A8D"/>
    <w:rsid w:val="004C1EA7"/>
    <w:rsid w:val="004C49DE"/>
    <w:rsid w:val="004D08F3"/>
    <w:rsid w:val="004F0527"/>
    <w:rsid w:val="004F6087"/>
    <w:rsid w:val="004F731C"/>
    <w:rsid w:val="00514907"/>
    <w:rsid w:val="00526601"/>
    <w:rsid w:val="00535017"/>
    <w:rsid w:val="00537DCC"/>
    <w:rsid w:val="00540B18"/>
    <w:rsid w:val="00547B3D"/>
    <w:rsid w:val="005508A1"/>
    <w:rsid w:val="00555F27"/>
    <w:rsid w:val="00562FE5"/>
    <w:rsid w:val="00563E78"/>
    <w:rsid w:val="0056633E"/>
    <w:rsid w:val="00570BC7"/>
    <w:rsid w:val="00574409"/>
    <w:rsid w:val="005801B3"/>
    <w:rsid w:val="005819AC"/>
    <w:rsid w:val="00586C09"/>
    <w:rsid w:val="00592FB8"/>
    <w:rsid w:val="00594F12"/>
    <w:rsid w:val="00597619"/>
    <w:rsid w:val="005A39FF"/>
    <w:rsid w:val="005A4AF7"/>
    <w:rsid w:val="005B1F70"/>
    <w:rsid w:val="005C0038"/>
    <w:rsid w:val="005C31B9"/>
    <w:rsid w:val="005C5251"/>
    <w:rsid w:val="005C62BC"/>
    <w:rsid w:val="005D0FE5"/>
    <w:rsid w:val="005D2E65"/>
    <w:rsid w:val="005D34D0"/>
    <w:rsid w:val="005D69A2"/>
    <w:rsid w:val="005E4F74"/>
    <w:rsid w:val="005E74BB"/>
    <w:rsid w:val="005F4DDA"/>
    <w:rsid w:val="005F5B71"/>
    <w:rsid w:val="005F75FB"/>
    <w:rsid w:val="00600525"/>
    <w:rsid w:val="0060231B"/>
    <w:rsid w:val="006159B6"/>
    <w:rsid w:val="00623AAB"/>
    <w:rsid w:val="0063067F"/>
    <w:rsid w:val="0063624D"/>
    <w:rsid w:val="00637DB8"/>
    <w:rsid w:val="00642A51"/>
    <w:rsid w:val="006478E3"/>
    <w:rsid w:val="00647A1F"/>
    <w:rsid w:val="006507E5"/>
    <w:rsid w:val="0065480A"/>
    <w:rsid w:val="00660747"/>
    <w:rsid w:val="00666FF6"/>
    <w:rsid w:val="00677405"/>
    <w:rsid w:val="0068049B"/>
    <w:rsid w:val="00680738"/>
    <w:rsid w:val="006833EB"/>
    <w:rsid w:val="006877F7"/>
    <w:rsid w:val="00687F3F"/>
    <w:rsid w:val="00693997"/>
    <w:rsid w:val="0069438F"/>
    <w:rsid w:val="00695AE6"/>
    <w:rsid w:val="006A2065"/>
    <w:rsid w:val="006A3B60"/>
    <w:rsid w:val="006B225A"/>
    <w:rsid w:val="006B48D3"/>
    <w:rsid w:val="006D478B"/>
    <w:rsid w:val="006E1D76"/>
    <w:rsid w:val="006E464B"/>
    <w:rsid w:val="006F23BA"/>
    <w:rsid w:val="0070018A"/>
    <w:rsid w:val="007054A8"/>
    <w:rsid w:val="007070C8"/>
    <w:rsid w:val="0071759C"/>
    <w:rsid w:val="00726414"/>
    <w:rsid w:val="007344DB"/>
    <w:rsid w:val="00736CE9"/>
    <w:rsid w:val="00740594"/>
    <w:rsid w:val="00746BAC"/>
    <w:rsid w:val="007476E1"/>
    <w:rsid w:val="00750735"/>
    <w:rsid w:val="00751053"/>
    <w:rsid w:val="007552E1"/>
    <w:rsid w:val="00755C57"/>
    <w:rsid w:val="007661FC"/>
    <w:rsid w:val="00774198"/>
    <w:rsid w:val="00776791"/>
    <w:rsid w:val="00780CD6"/>
    <w:rsid w:val="00791D05"/>
    <w:rsid w:val="00791FC1"/>
    <w:rsid w:val="00793288"/>
    <w:rsid w:val="007A2987"/>
    <w:rsid w:val="007A51BF"/>
    <w:rsid w:val="007A67AB"/>
    <w:rsid w:val="007B15C6"/>
    <w:rsid w:val="007B24DD"/>
    <w:rsid w:val="007B5A4B"/>
    <w:rsid w:val="007B6F29"/>
    <w:rsid w:val="007C1BE5"/>
    <w:rsid w:val="007C4DF9"/>
    <w:rsid w:val="007D0B4E"/>
    <w:rsid w:val="007D1BBD"/>
    <w:rsid w:val="007D289B"/>
    <w:rsid w:val="007E5C97"/>
    <w:rsid w:val="007F01CB"/>
    <w:rsid w:val="007F53D4"/>
    <w:rsid w:val="00802EA9"/>
    <w:rsid w:val="008040E6"/>
    <w:rsid w:val="008151E6"/>
    <w:rsid w:val="0081628F"/>
    <w:rsid w:val="00832F0F"/>
    <w:rsid w:val="00834B4E"/>
    <w:rsid w:val="00840341"/>
    <w:rsid w:val="008452EF"/>
    <w:rsid w:val="008570EC"/>
    <w:rsid w:val="008610F4"/>
    <w:rsid w:val="008632A6"/>
    <w:rsid w:val="00866895"/>
    <w:rsid w:val="0087461C"/>
    <w:rsid w:val="0087528D"/>
    <w:rsid w:val="0088106D"/>
    <w:rsid w:val="00885B84"/>
    <w:rsid w:val="00890574"/>
    <w:rsid w:val="008917CA"/>
    <w:rsid w:val="00892790"/>
    <w:rsid w:val="008A260D"/>
    <w:rsid w:val="008A7883"/>
    <w:rsid w:val="008B5E72"/>
    <w:rsid w:val="008B62D1"/>
    <w:rsid w:val="008B7DE8"/>
    <w:rsid w:val="008C08AB"/>
    <w:rsid w:val="008C0A78"/>
    <w:rsid w:val="008C36DB"/>
    <w:rsid w:val="008D5396"/>
    <w:rsid w:val="008E27FE"/>
    <w:rsid w:val="008F44E3"/>
    <w:rsid w:val="008F6A64"/>
    <w:rsid w:val="008F798F"/>
    <w:rsid w:val="00901A59"/>
    <w:rsid w:val="00904E76"/>
    <w:rsid w:val="009053AB"/>
    <w:rsid w:val="0091169F"/>
    <w:rsid w:val="009127E0"/>
    <w:rsid w:val="00914354"/>
    <w:rsid w:val="00917F86"/>
    <w:rsid w:val="0092144E"/>
    <w:rsid w:val="00935538"/>
    <w:rsid w:val="009414AD"/>
    <w:rsid w:val="00942D2F"/>
    <w:rsid w:val="0094300B"/>
    <w:rsid w:val="009475E3"/>
    <w:rsid w:val="009549B3"/>
    <w:rsid w:val="0096153A"/>
    <w:rsid w:val="00975F58"/>
    <w:rsid w:val="0097787C"/>
    <w:rsid w:val="00982E4D"/>
    <w:rsid w:val="00984FB2"/>
    <w:rsid w:val="00985A62"/>
    <w:rsid w:val="0099119C"/>
    <w:rsid w:val="009923CC"/>
    <w:rsid w:val="00993524"/>
    <w:rsid w:val="00994480"/>
    <w:rsid w:val="009965D3"/>
    <w:rsid w:val="00996BA0"/>
    <w:rsid w:val="009A4D56"/>
    <w:rsid w:val="009B07BD"/>
    <w:rsid w:val="009B31CE"/>
    <w:rsid w:val="009B7D09"/>
    <w:rsid w:val="009C19B0"/>
    <w:rsid w:val="009C5376"/>
    <w:rsid w:val="009D185A"/>
    <w:rsid w:val="009D3DA6"/>
    <w:rsid w:val="009D6E4B"/>
    <w:rsid w:val="009E2061"/>
    <w:rsid w:val="009E4CEC"/>
    <w:rsid w:val="009E572E"/>
    <w:rsid w:val="009F5297"/>
    <w:rsid w:val="00A02489"/>
    <w:rsid w:val="00A07C17"/>
    <w:rsid w:val="00A1633C"/>
    <w:rsid w:val="00A2324C"/>
    <w:rsid w:val="00A27078"/>
    <w:rsid w:val="00A32825"/>
    <w:rsid w:val="00A428EA"/>
    <w:rsid w:val="00A4464F"/>
    <w:rsid w:val="00A5429C"/>
    <w:rsid w:val="00A55B5C"/>
    <w:rsid w:val="00A55EB3"/>
    <w:rsid w:val="00A631AC"/>
    <w:rsid w:val="00A65BF4"/>
    <w:rsid w:val="00A70834"/>
    <w:rsid w:val="00A7573A"/>
    <w:rsid w:val="00A82A2D"/>
    <w:rsid w:val="00A850D1"/>
    <w:rsid w:val="00A901E2"/>
    <w:rsid w:val="00A94A08"/>
    <w:rsid w:val="00AA23A9"/>
    <w:rsid w:val="00AB09CA"/>
    <w:rsid w:val="00AB4EC0"/>
    <w:rsid w:val="00AC535E"/>
    <w:rsid w:val="00AF4853"/>
    <w:rsid w:val="00B06362"/>
    <w:rsid w:val="00B0641F"/>
    <w:rsid w:val="00B15AE2"/>
    <w:rsid w:val="00B1710B"/>
    <w:rsid w:val="00B21EB4"/>
    <w:rsid w:val="00B27C95"/>
    <w:rsid w:val="00B31C66"/>
    <w:rsid w:val="00B35592"/>
    <w:rsid w:val="00B573BC"/>
    <w:rsid w:val="00B63A98"/>
    <w:rsid w:val="00B716F0"/>
    <w:rsid w:val="00B7403B"/>
    <w:rsid w:val="00B807A0"/>
    <w:rsid w:val="00B8328F"/>
    <w:rsid w:val="00B8573F"/>
    <w:rsid w:val="00B9148A"/>
    <w:rsid w:val="00B946FE"/>
    <w:rsid w:val="00BA6BF9"/>
    <w:rsid w:val="00BC0115"/>
    <w:rsid w:val="00BC23D8"/>
    <w:rsid w:val="00BC7673"/>
    <w:rsid w:val="00BD2C23"/>
    <w:rsid w:val="00BE3C24"/>
    <w:rsid w:val="00BF5D35"/>
    <w:rsid w:val="00C069EB"/>
    <w:rsid w:val="00C120ED"/>
    <w:rsid w:val="00C120F3"/>
    <w:rsid w:val="00C12660"/>
    <w:rsid w:val="00C13505"/>
    <w:rsid w:val="00C15F90"/>
    <w:rsid w:val="00C21AFC"/>
    <w:rsid w:val="00C2673F"/>
    <w:rsid w:val="00C33CA3"/>
    <w:rsid w:val="00C34486"/>
    <w:rsid w:val="00C348D7"/>
    <w:rsid w:val="00C42AFB"/>
    <w:rsid w:val="00C4378D"/>
    <w:rsid w:val="00C53DBC"/>
    <w:rsid w:val="00C63B38"/>
    <w:rsid w:val="00C6420F"/>
    <w:rsid w:val="00C64B3A"/>
    <w:rsid w:val="00C6501C"/>
    <w:rsid w:val="00C73DD8"/>
    <w:rsid w:val="00C765D7"/>
    <w:rsid w:val="00C85A4F"/>
    <w:rsid w:val="00CA01B7"/>
    <w:rsid w:val="00CA0979"/>
    <w:rsid w:val="00CA10E3"/>
    <w:rsid w:val="00CA13BD"/>
    <w:rsid w:val="00CA3BB3"/>
    <w:rsid w:val="00CA51C7"/>
    <w:rsid w:val="00CB697B"/>
    <w:rsid w:val="00CC5221"/>
    <w:rsid w:val="00CD4E39"/>
    <w:rsid w:val="00CD68A3"/>
    <w:rsid w:val="00CE0500"/>
    <w:rsid w:val="00CE0B7F"/>
    <w:rsid w:val="00CE1D03"/>
    <w:rsid w:val="00CE4E5E"/>
    <w:rsid w:val="00CE5FAA"/>
    <w:rsid w:val="00CE64C5"/>
    <w:rsid w:val="00CF0D1F"/>
    <w:rsid w:val="00CF2709"/>
    <w:rsid w:val="00CF4C9B"/>
    <w:rsid w:val="00CF4F78"/>
    <w:rsid w:val="00CF6EAF"/>
    <w:rsid w:val="00D041E1"/>
    <w:rsid w:val="00D04F35"/>
    <w:rsid w:val="00D066C0"/>
    <w:rsid w:val="00D2730F"/>
    <w:rsid w:val="00D27607"/>
    <w:rsid w:val="00D27EBE"/>
    <w:rsid w:val="00D32C0A"/>
    <w:rsid w:val="00D62706"/>
    <w:rsid w:val="00D735A9"/>
    <w:rsid w:val="00D77400"/>
    <w:rsid w:val="00D77CE6"/>
    <w:rsid w:val="00D826BE"/>
    <w:rsid w:val="00D8282B"/>
    <w:rsid w:val="00D9153C"/>
    <w:rsid w:val="00DA00BB"/>
    <w:rsid w:val="00DA1216"/>
    <w:rsid w:val="00DA1A6B"/>
    <w:rsid w:val="00DA2B5D"/>
    <w:rsid w:val="00DA5386"/>
    <w:rsid w:val="00DB301A"/>
    <w:rsid w:val="00DB69B2"/>
    <w:rsid w:val="00DC68A7"/>
    <w:rsid w:val="00DD1F85"/>
    <w:rsid w:val="00DD3918"/>
    <w:rsid w:val="00DD5907"/>
    <w:rsid w:val="00DE0C74"/>
    <w:rsid w:val="00DE2178"/>
    <w:rsid w:val="00DE7D52"/>
    <w:rsid w:val="00DF0057"/>
    <w:rsid w:val="00DF20F4"/>
    <w:rsid w:val="00E15C95"/>
    <w:rsid w:val="00E23417"/>
    <w:rsid w:val="00E24021"/>
    <w:rsid w:val="00E252FF"/>
    <w:rsid w:val="00E31065"/>
    <w:rsid w:val="00E32B79"/>
    <w:rsid w:val="00E35F72"/>
    <w:rsid w:val="00E41622"/>
    <w:rsid w:val="00E446CE"/>
    <w:rsid w:val="00E474AE"/>
    <w:rsid w:val="00E51686"/>
    <w:rsid w:val="00E569A2"/>
    <w:rsid w:val="00E56D80"/>
    <w:rsid w:val="00E603B4"/>
    <w:rsid w:val="00E633CD"/>
    <w:rsid w:val="00E718C2"/>
    <w:rsid w:val="00E71C4B"/>
    <w:rsid w:val="00E82D07"/>
    <w:rsid w:val="00E83B6E"/>
    <w:rsid w:val="00E8461A"/>
    <w:rsid w:val="00E86EFC"/>
    <w:rsid w:val="00E87ED4"/>
    <w:rsid w:val="00E92BA7"/>
    <w:rsid w:val="00E934FA"/>
    <w:rsid w:val="00E93678"/>
    <w:rsid w:val="00E94FF8"/>
    <w:rsid w:val="00E959FF"/>
    <w:rsid w:val="00EA5EC7"/>
    <w:rsid w:val="00EB20D9"/>
    <w:rsid w:val="00ED1C19"/>
    <w:rsid w:val="00ED3218"/>
    <w:rsid w:val="00ED70E8"/>
    <w:rsid w:val="00EF2409"/>
    <w:rsid w:val="00EF4722"/>
    <w:rsid w:val="00EF6932"/>
    <w:rsid w:val="00F11FA7"/>
    <w:rsid w:val="00F15A3B"/>
    <w:rsid w:val="00F1638A"/>
    <w:rsid w:val="00F16AAF"/>
    <w:rsid w:val="00F206E0"/>
    <w:rsid w:val="00F22DCD"/>
    <w:rsid w:val="00F24BFE"/>
    <w:rsid w:val="00F31F2F"/>
    <w:rsid w:val="00F33903"/>
    <w:rsid w:val="00F37159"/>
    <w:rsid w:val="00F42B3A"/>
    <w:rsid w:val="00F432EF"/>
    <w:rsid w:val="00F439FC"/>
    <w:rsid w:val="00F43C24"/>
    <w:rsid w:val="00F447FA"/>
    <w:rsid w:val="00F452B3"/>
    <w:rsid w:val="00F4588D"/>
    <w:rsid w:val="00F52555"/>
    <w:rsid w:val="00F5349D"/>
    <w:rsid w:val="00F57C60"/>
    <w:rsid w:val="00F6166F"/>
    <w:rsid w:val="00F853B5"/>
    <w:rsid w:val="00F86167"/>
    <w:rsid w:val="00F92119"/>
    <w:rsid w:val="00FA185D"/>
    <w:rsid w:val="00FA52CA"/>
    <w:rsid w:val="00FC2194"/>
    <w:rsid w:val="00FC5676"/>
    <w:rsid w:val="00FD5E3F"/>
    <w:rsid w:val="00FE0B0E"/>
    <w:rsid w:val="00FE3831"/>
    <w:rsid w:val="00FF1BDF"/>
    <w:rsid w:val="00FF615D"/>
    <w:rsid w:val="00FF76E8"/>
  </w:rsids>
  <m:mathPr>
    <m:mathFont m:val="Cambria Math"/>
    <m:brkBin m:val="before"/>
    <m:brkBinSub m:val="--"/>
    <m:smallFrac m:val="0"/>
    <m:dispDef/>
    <m:lMargin m:val="0"/>
    <m:rMargin m:val="0"/>
    <m:defJc m:val="centerGroup"/>
    <m:wrapIndent m:val="1440"/>
    <m:intLim m:val="subSup"/>
    <m:naryLim m:val="undOvr"/>
  </m:mathPr>
  <w:themeFontLang w:val="en-GB"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CCA3A4"/>
  <w15:docId w15:val="{ACFA8D0B-4A12-8A40-9F37-1F7A95308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000000" w:themeColor="text1"/>
        <w:lang w:val="en-GB" w:eastAsia="en-US" w:bidi="ar-SA"/>
      </w:rPr>
    </w:rPrDefault>
    <w:pPrDefault>
      <w:pPr>
        <w:spacing w:before="180" w:line="288" w:lineRule="auto"/>
      </w:pPr>
    </w:pPrDefault>
  </w:docDefaults>
  <w:latentStyles w:defLockedState="0" w:defUIPriority="99" w:defSemiHidden="0" w:defUnhideWhenUsed="0" w:defQFormat="0" w:count="376">
    <w:lsdException w:name="Normal" w:uiPriority="0"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5" w:unhideWhenUsed="1" w:qFormat="1"/>
    <w:lsdException w:name="heading 5" w:semiHidden="1" w:uiPriority="5" w:unhideWhenUsed="1" w:qFormat="1"/>
    <w:lsdException w:name="heading 6" w:semiHidden="1" w:uiPriority="5" w:unhideWhenUsed="1" w:qFormat="1"/>
    <w:lsdException w:name="heading 7" w:semiHidden="1" w:uiPriority="5" w:unhideWhenUsed="1" w:qFormat="1"/>
    <w:lsdException w:name="heading 8" w:semiHidden="1" w:uiPriority="5" w:unhideWhenUsed="1" w:qFormat="1"/>
    <w:lsdException w:name="heading 9" w:semiHidden="1" w:uiPriority="5"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iPriority="35" w:unhideWhenUsed="1"/>
    <w:lsdException w:name="annotation text" w:semiHidden="1" w:unhideWhenUsed="1"/>
    <w:lsdException w:name="header" w:semiHidden="1" w:uiPriority="36" w:unhideWhenUsed="1"/>
    <w:lsdException w:name="footer" w:semiHidden="1" w:uiPriority="36" w:unhideWhenUsed="1"/>
    <w:lsdException w:name="index heading" w:semiHidden="1"/>
    <w:lsdException w:name="caption" w:semiHidden="1" w:uiPriority="28" w:unhideWhenUsed="1"/>
    <w:lsdException w:name="table of figures" w:semiHidden="1" w:unhideWhenUsed="1"/>
    <w:lsdException w:name="envelope address" w:semiHidden="1"/>
    <w:lsdException w:name="envelope return" w:semiHidden="1"/>
    <w:lsdException w:name="footnote reference" w:semiHidden="1" w:uiPriority="35" w:unhideWhenUsed="1"/>
    <w:lsdException w:name="annotation reference" w:semiHidden="1" w:unhideWhenUsed="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iPriority="37" w:unhideWhenUsed="1"/>
    <w:lsdException w:name="Strong" w:semiHidden="1" w:uiPriority="22" w:qFormat="1"/>
    <w:lsdException w:name="Emphasis" w:semiHidden="1"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3"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lsdException w:name="TOC Heading" w:semiHidden="1" w:uiPriority="38"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lsdException w:name="Smart Link" w:semiHidden="1"/>
  </w:latentStyles>
  <w:style w:type="paragraph" w:default="1" w:styleId="Normal">
    <w:name w:val="Normal"/>
    <w:aliases w:val="±BodyText"/>
    <w:qFormat/>
    <w:rsid w:val="000B65C5"/>
  </w:style>
  <w:style w:type="paragraph" w:styleId="Heading1">
    <w:name w:val="heading 1"/>
    <w:aliases w:val="±Head1"/>
    <w:basedOn w:val="Head1NonTOC"/>
    <w:next w:val="Normal"/>
    <w:link w:val="Heading1Char"/>
    <w:uiPriority w:val="5"/>
    <w:qFormat/>
    <w:rsid w:val="00F33903"/>
    <w:pPr>
      <w:numPr>
        <w:numId w:val="9"/>
      </w:numPr>
    </w:pPr>
  </w:style>
  <w:style w:type="paragraph" w:styleId="Heading2">
    <w:name w:val="heading 2"/>
    <w:aliases w:val="±Head2"/>
    <w:basedOn w:val="NoNumHead2"/>
    <w:next w:val="Normal"/>
    <w:link w:val="Heading2Char"/>
    <w:uiPriority w:val="5"/>
    <w:qFormat/>
    <w:rsid w:val="00F33903"/>
    <w:pPr>
      <w:numPr>
        <w:ilvl w:val="1"/>
        <w:numId w:val="9"/>
      </w:numPr>
    </w:pPr>
  </w:style>
  <w:style w:type="paragraph" w:styleId="Heading3">
    <w:name w:val="heading 3"/>
    <w:aliases w:val="±Head3"/>
    <w:basedOn w:val="NoNumHead2"/>
    <w:next w:val="Normal"/>
    <w:link w:val="Heading3Char"/>
    <w:uiPriority w:val="5"/>
    <w:qFormat/>
    <w:rsid w:val="00F33903"/>
    <w:pPr>
      <w:numPr>
        <w:ilvl w:val="2"/>
        <w:numId w:val="9"/>
      </w:numPr>
      <w:outlineLvl w:val="2"/>
    </w:pPr>
    <w:rPr>
      <w:sz w:val="24"/>
    </w:rPr>
  </w:style>
  <w:style w:type="paragraph" w:styleId="Heading4">
    <w:name w:val="heading 4"/>
    <w:aliases w:val="±Head4"/>
    <w:basedOn w:val="NoNumHead2"/>
    <w:next w:val="Normal"/>
    <w:link w:val="Heading4Char"/>
    <w:uiPriority w:val="5"/>
    <w:qFormat/>
    <w:rsid w:val="00F33903"/>
    <w:pPr>
      <w:numPr>
        <w:ilvl w:val="3"/>
        <w:numId w:val="9"/>
      </w:numPr>
      <w:outlineLvl w:val="3"/>
    </w:pPr>
    <w:rPr>
      <w:sz w:val="22"/>
    </w:rPr>
  </w:style>
  <w:style w:type="paragraph" w:styleId="Heading5">
    <w:name w:val="heading 5"/>
    <w:aliases w:val="±Head5"/>
    <w:basedOn w:val="NoNumHead2"/>
    <w:next w:val="Normal"/>
    <w:link w:val="Heading5Char"/>
    <w:uiPriority w:val="5"/>
    <w:qFormat/>
    <w:rsid w:val="00E603B4"/>
    <w:pPr>
      <w:keepLines/>
      <w:numPr>
        <w:ilvl w:val="4"/>
        <w:numId w:val="9"/>
      </w:numPr>
      <w:outlineLvl w:val="4"/>
    </w:pPr>
    <w:rPr>
      <w:rFonts w:eastAsiaTheme="majorEastAsia" w:cstheme="majorBidi"/>
      <w:b w:val="0"/>
      <w:sz w:val="21"/>
    </w:rPr>
  </w:style>
  <w:style w:type="paragraph" w:styleId="Heading6">
    <w:name w:val="heading 6"/>
    <w:aliases w:val="±Head6"/>
    <w:basedOn w:val="NoNumHead2"/>
    <w:next w:val="Normal"/>
    <w:link w:val="Heading6Char"/>
    <w:uiPriority w:val="5"/>
    <w:semiHidden/>
    <w:rsid w:val="00E934FA"/>
    <w:pPr>
      <w:keepLines/>
      <w:spacing w:after="0"/>
      <w:outlineLvl w:val="5"/>
    </w:pPr>
    <w:rPr>
      <w:rFonts w:eastAsiaTheme="majorEastAsia" w:cstheme="majorBidi"/>
      <w:b w:val="0"/>
      <w:i/>
      <w:iCs/>
    </w:rPr>
  </w:style>
  <w:style w:type="paragraph" w:styleId="Heading7">
    <w:name w:val="heading 7"/>
    <w:aliases w:val="±Head7"/>
    <w:basedOn w:val="NoNumHead2"/>
    <w:next w:val="Normal"/>
    <w:link w:val="Heading7Char"/>
    <w:uiPriority w:val="5"/>
    <w:semiHidden/>
    <w:rsid w:val="00E934FA"/>
    <w:pPr>
      <w:keepLines/>
      <w:spacing w:after="0"/>
      <w:outlineLvl w:val="6"/>
    </w:pPr>
    <w:rPr>
      <w:rFonts w:eastAsiaTheme="majorEastAsia" w:cstheme="majorBidi"/>
      <w:b w:val="0"/>
      <w:iCs/>
    </w:rPr>
  </w:style>
  <w:style w:type="paragraph" w:styleId="Heading8">
    <w:name w:val="heading 8"/>
    <w:aliases w:val="±Head8"/>
    <w:basedOn w:val="NoNumHead2"/>
    <w:next w:val="Normal"/>
    <w:link w:val="Heading8Char"/>
    <w:uiPriority w:val="5"/>
    <w:semiHidden/>
    <w:rsid w:val="00E934FA"/>
    <w:pPr>
      <w:keepLines/>
      <w:spacing w:after="0"/>
      <w:outlineLvl w:val="7"/>
    </w:pPr>
    <w:rPr>
      <w:rFonts w:eastAsiaTheme="majorEastAsia" w:cstheme="majorBidi"/>
    </w:rPr>
  </w:style>
  <w:style w:type="paragraph" w:styleId="Heading9">
    <w:name w:val="heading 9"/>
    <w:aliases w:val="±Head9"/>
    <w:basedOn w:val="NoNumHead2"/>
    <w:next w:val="Normal"/>
    <w:link w:val="Heading9Char"/>
    <w:uiPriority w:val="5"/>
    <w:semiHidden/>
    <w:rsid w:val="00E934FA"/>
    <w:pPr>
      <w:keepLines/>
      <w:spacing w:after="0"/>
      <w:outlineLvl w:val="8"/>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BodyTextNum">
    <w:name w:val="±AppBodyTextNum"/>
    <w:basedOn w:val="Normal"/>
    <w:uiPriority w:val="28"/>
    <w:semiHidden/>
    <w:qFormat/>
    <w:rsid w:val="00E934FA"/>
  </w:style>
  <w:style w:type="paragraph" w:styleId="NoSpacing">
    <w:name w:val="No Spacing"/>
    <w:aliases w:val="±NoSpacing"/>
    <w:qFormat/>
    <w:rsid w:val="00FA52CA"/>
    <w:pPr>
      <w:spacing w:before="0" w:line="240" w:lineRule="auto"/>
    </w:pPr>
    <w:rPr>
      <w:rFonts w:cs="Arial"/>
    </w:rPr>
  </w:style>
  <w:style w:type="paragraph" w:customStyle="1" w:styleId="Head1NonTOC">
    <w:name w:val="±Head1NonTOC"/>
    <w:basedOn w:val="NoSpacing"/>
    <w:next w:val="Normal"/>
    <w:uiPriority w:val="3"/>
    <w:rsid w:val="006833EB"/>
    <w:pPr>
      <w:keepNext/>
      <w:pageBreakBefore/>
      <w:spacing w:after="60"/>
      <w:outlineLvl w:val="0"/>
    </w:pPr>
    <w:rPr>
      <w:rFonts w:asciiTheme="majorHAnsi" w:hAnsiTheme="majorHAnsi"/>
      <w:b/>
      <w:sz w:val="36"/>
    </w:rPr>
  </w:style>
  <w:style w:type="paragraph" w:customStyle="1" w:styleId="AppDivider">
    <w:name w:val="±AppDivider"/>
    <w:basedOn w:val="Head1NonTOC"/>
    <w:next w:val="Normal"/>
    <w:uiPriority w:val="7"/>
    <w:semiHidden/>
    <w:rsid w:val="00E934FA"/>
  </w:style>
  <w:style w:type="paragraph" w:customStyle="1" w:styleId="AppHead1">
    <w:name w:val="±AppHead1"/>
    <w:basedOn w:val="Head1NonTOC"/>
    <w:next w:val="Normal"/>
    <w:uiPriority w:val="7"/>
    <w:qFormat/>
    <w:rsid w:val="008B62D1"/>
    <w:pPr>
      <w:framePr w:w="10206" w:wrap="around" w:hAnchor="text" w:yAlign="top"/>
      <w:numPr>
        <w:numId w:val="30"/>
      </w:numPr>
      <w:pBdr>
        <w:top w:val="single" w:sz="24" w:space="8" w:color="F37021" w:themeColor="text2"/>
      </w:pBdr>
      <w:spacing w:before="3000"/>
    </w:pPr>
  </w:style>
  <w:style w:type="numbering" w:customStyle="1" w:styleId="AppListStyle">
    <w:name w:val="±AppListStyle"/>
    <w:uiPriority w:val="99"/>
    <w:rsid w:val="008B62D1"/>
    <w:pPr>
      <w:numPr>
        <w:numId w:val="1"/>
      </w:numPr>
    </w:pPr>
  </w:style>
  <w:style w:type="paragraph" w:customStyle="1" w:styleId="AppHead3">
    <w:name w:val="±AppHead3"/>
    <w:basedOn w:val="Head1NonTOC"/>
    <w:next w:val="Normal"/>
    <w:uiPriority w:val="7"/>
    <w:semiHidden/>
    <w:qFormat/>
    <w:rsid w:val="0020168D"/>
    <w:pPr>
      <w:pageBreakBefore w:val="0"/>
      <w:spacing w:before="480"/>
      <w:outlineLvl w:val="2"/>
    </w:pPr>
    <w:rPr>
      <w:sz w:val="24"/>
    </w:rPr>
  </w:style>
  <w:style w:type="paragraph" w:customStyle="1" w:styleId="AppAlphaNumBullet1">
    <w:name w:val="±AppAlphaNumBullet1"/>
    <w:basedOn w:val="AppBodyTextNum"/>
    <w:uiPriority w:val="28"/>
    <w:semiHidden/>
    <w:qFormat/>
    <w:rsid w:val="00E934FA"/>
  </w:style>
  <w:style w:type="paragraph" w:customStyle="1" w:styleId="AppAlphaNumBullet2">
    <w:name w:val="±AppAlphaNumBullet2"/>
    <w:basedOn w:val="AppBodyTextNum"/>
    <w:uiPriority w:val="28"/>
    <w:semiHidden/>
    <w:qFormat/>
    <w:rsid w:val="00E934FA"/>
  </w:style>
  <w:style w:type="paragraph" w:customStyle="1" w:styleId="AppAlphaNumBullet3">
    <w:name w:val="±AppAlphaNumBullet3"/>
    <w:basedOn w:val="AppBodyTextNum"/>
    <w:uiPriority w:val="28"/>
    <w:semiHidden/>
    <w:qFormat/>
    <w:rsid w:val="00E934FA"/>
  </w:style>
  <w:style w:type="paragraph" w:customStyle="1" w:styleId="AppHead2">
    <w:name w:val="±AppHead2"/>
    <w:basedOn w:val="AppHead1"/>
    <w:next w:val="Normal"/>
    <w:uiPriority w:val="7"/>
    <w:qFormat/>
    <w:rsid w:val="008B62D1"/>
    <w:pPr>
      <w:framePr w:wrap="around"/>
      <w:numPr>
        <w:ilvl w:val="1"/>
      </w:numPr>
      <w:outlineLvl w:val="1"/>
    </w:pPr>
  </w:style>
  <w:style w:type="paragraph" w:customStyle="1" w:styleId="BodyTextNum">
    <w:name w:val="±BodyTextNum"/>
    <w:basedOn w:val="Normal"/>
    <w:uiPriority w:val="28"/>
    <w:semiHidden/>
    <w:rsid w:val="00E934FA"/>
  </w:style>
  <w:style w:type="paragraph" w:customStyle="1" w:styleId="SymbolBullet1">
    <w:name w:val="±SymbolBullet1"/>
    <w:basedOn w:val="Normal"/>
    <w:uiPriority w:val="1"/>
    <w:qFormat/>
    <w:rsid w:val="00F11FA7"/>
    <w:pPr>
      <w:numPr>
        <w:numId w:val="3"/>
      </w:numPr>
      <w:spacing w:before="120" w:after="120"/>
    </w:pPr>
    <w:rPr>
      <w:rFonts w:eastAsia="Calibri"/>
    </w:rPr>
  </w:style>
  <w:style w:type="paragraph" w:customStyle="1" w:styleId="SymbolBullet2">
    <w:name w:val="±SymbolBullet2"/>
    <w:basedOn w:val="Normal"/>
    <w:uiPriority w:val="1"/>
    <w:rsid w:val="00F11FA7"/>
    <w:pPr>
      <w:numPr>
        <w:ilvl w:val="1"/>
        <w:numId w:val="3"/>
      </w:numPr>
      <w:spacing w:before="120" w:after="120"/>
    </w:pPr>
  </w:style>
  <w:style w:type="paragraph" w:customStyle="1" w:styleId="SymbolBullet3">
    <w:name w:val="±SymbolBullet3"/>
    <w:basedOn w:val="Normal"/>
    <w:uiPriority w:val="1"/>
    <w:rsid w:val="00F11FA7"/>
    <w:pPr>
      <w:numPr>
        <w:ilvl w:val="2"/>
        <w:numId w:val="3"/>
      </w:numPr>
      <w:spacing w:before="120" w:after="120"/>
      <w:ind w:left="1020" w:hanging="340"/>
    </w:pPr>
  </w:style>
  <w:style w:type="paragraph" w:styleId="Caption">
    <w:name w:val="caption"/>
    <w:aliases w:val="±Caption"/>
    <w:basedOn w:val="Normal"/>
    <w:next w:val="Normal"/>
    <w:link w:val="CaptionChar"/>
    <w:uiPriority w:val="28"/>
    <w:rsid w:val="00E446CE"/>
    <w:pPr>
      <w:tabs>
        <w:tab w:val="left" w:pos="1276"/>
      </w:tabs>
      <w:spacing w:before="240" w:after="180" w:line="240" w:lineRule="auto"/>
      <w:ind w:left="1276" w:hanging="1276"/>
    </w:pPr>
    <w:rPr>
      <w:b/>
      <w:iCs/>
      <w:szCs w:val="18"/>
    </w:rPr>
  </w:style>
  <w:style w:type="paragraph" w:customStyle="1" w:styleId="CaptionWide">
    <w:name w:val="±CaptionWide"/>
    <w:basedOn w:val="Caption"/>
    <w:next w:val="Normal"/>
    <w:uiPriority w:val="29"/>
    <w:rsid w:val="00E446CE"/>
    <w:pPr>
      <w:keepNext/>
      <w:tabs>
        <w:tab w:val="clear" w:pos="1276"/>
        <w:tab w:val="left" w:pos="-142"/>
      </w:tabs>
      <w:ind w:left="-142"/>
    </w:pPr>
    <w:rPr>
      <w:rFonts w:eastAsia="Calibri"/>
      <w:bCs/>
    </w:rPr>
  </w:style>
  <w:style w:type="paragraph" w:customStyle="1" w:styleId="CoverCompany">
    <w:name w:val="±CoverCompany"/>
    <w:basedOn w:val="NoSpacing"/>
    <w:uiPriority w:val="34"/>
    <w:semiHidden/>
    <w:rsid w:val="00E934FA"/>
  </w:style>
  <w:style w:type="paragraph" w:customStyle="1" w:styleId="CoverClient">
    <w:name w:val="±CoverClient"/>
    <w:basedOn w:val="NoSpacing"/>
    <w:uiPriority w:val="34"/>
    <w:semiHidden/>
    <w:rsid w:val="000A44B9"/>
    <w:pPr>
      <w:spacing w:before="60"/>
    </w:pPr>
    <w:rPr>
      <w:sz w:val="24"/>
    </w:rPr>
  </w:style>
  <w:style w:type="paragraph" w:customStyle="1" w:styleId="CoverMonth">
    <w:name w:val="±CoverMonth"/>
    <w:basedOn w:val="NoSpacing"/>
    <w:uiPriority w:val="34"/>
    <w:semiHidden/>
    <w:rsid w:val="00E934FA"/>
  </w:style>
  <w:style w:type="paragraph" w:customStyle="1" w:styleId="CoverProject">
    <w:name w:val="±CoverProject"/>
    <w:basedOn w:val="NoSpacing"/>
    <w:uiPriority w:val="34"/>
    <w:semiHidden/>
    <w:rsid w:val="000A44B9"/>
    <w:rPr>
      <w:sz w:val="24"/>
    </w:rPr>
  </w:style>
  <w:style w:type="paragraph" w:customStyle="1" w:styleId="CoverTitle">
    <w:name w:val="±CoverTitle"/>
    <w:basedOn w:val="NoSpacing"/>
    <w:uiPriority w:val="34"/>
    <w:semiHidden/>
    <w:qFormat/>
    <w:rsid w:val="0019020A"/>
    <w:pPr>
      <w:spacing w:before="160" w:after="300"/>
    </w:pPr>
    <w:rPr>
      <w:sz w:val="44"/>
    </w:rPr>
  </w:style>
  <w:style w:type="paragraph" w:customStyle="1" w:styleId="CoverLocation">
    <w:name w:val="±CoverLocation"/>
    <w:basedOn w:val="NoSpacing"/>
    <w:uiPriority w:val="34"/>
    <w:semiHidden/>
    <w:rsid w:val="000A44B9"/>
    <w:rPr>
      <w:sz w:val="24"/>
    </w:rPr>
  </w:style>
  <w:style w:type="paragraph" w:customStyle="1" w:styleId="CoverCountry">
    <w:name w:val="±CoverCountry"/>
    <w:basedOn w:val="NoSpacing"/>
    <w:uiPriority w:val="34"/>
    <w:semiHidden/>
    <w:rsid w:val="000A44B9"/>
    <w:rPr>
      <w:sz w:val="24"/>
    </w:rPr>
  </w:style>
  <w:style w:type="paragraph" w:customStyle="1" w:styleId="NoNumHead1">
    <w:name w:val="±NoNumHead1"/>
    <w:basedOn w:val="Head1NonTOC"/>
    <w:next w:val="Normal"/>
    <w:uiPriority w:val="4"/>
    <w:semiHidden/>
    <w:qFormat/>
    <w:rsid w:val="00917F86"/>
  </w:style>
  <w:style w:type="paragraph" w:customStyle="1" w:styleId="NoNumHead2">
    <w:name w:val="±NoNumHead2"/>
    <w:basedOn w:val="NoNumHead1"/>
    <w:next w:val="Normal"/>
    <w:uiPriority w:val="4"/>
    <w:semiHidden/>
    <w:qFormat/>
    <w:rsid w:val="00DC68A7"/>
    <w:pPr>
      <w:pageBreakBefore w:val="0"/>
      <w:spacing w:before="360"/>
      <w:outlineLvl w:val="1"/>
    </w:pPr>
    <w:rPr>
      <w:sz w:val="28"/>
    </w:rPr>
  </w:style>
  <w:style w:type="paragraph" w:customStyle="1" w:styleId="Hidden">
    <w:name w:val="±Hidden"/>
    <w:basedOn w:val="NoSpacing"/>
    <w:uiPriority w:val="33"/>
    <w:semiHidden/>
    <w:rsid w:val="006833EB"/>
    <w:pPr>
      <w:framePr w:wrap="around" w:vAnchor="page" w:hAnchor="page" w:xAlign="right" w:yAlign="top"/>
      <w:outlineLvl w:val="0"/>
    </w:pPr>
    <w:rPr>
      <w:color w:val="FFFFFF" w:themeColor="background1"/>
      <w:sz w:val="16"/>
    </w:rPr>
  </w:style>
  <w:style w:type="paragraph" w:customStyle="1" w:styleId="SummaryText">
    <w:name w:val="±SummaryText"/>
    <w:basedOn w:val="Normal"/>
    <w:next w:val="Normal"/>
    <w:uiPriority w:val="28"/>
    <w:semiHidden/>
    <w:qFormat/>
    <w:rsid w:val="00E934FA"/>
    <w:pPr>
      <w:spacing w:before="120"/>
    </w:pPr>
    <w:rPr>
      <w:sz w:val="24"/>
    </w:rPr>
  </w:style>
  <w:style w:type="paragraph" w:customStyle="1" w:styleId="KeyMsgText">
    <w:name w:val="±KeyMsgText"/>
    <w:basedOn w:val="Normal"/>
    <w:uiPriority w:val="32"/>
    <w:rsid w:val="00B9148A"/>
    <w:pPr>
      <w:spacing w:before="60" w:after="60" w:line="264" w:lineRule="auto"/>
      <w:ind w:left="142" w:right="142"/>
    </w:pPr>
    <w:rPr>
      <w:sz w:val="28"/>
    </w:rPr>
  </w:style>
  <w:style w:type="paragraph" w:customStyle="1" w:styleId="KeyMsgHead">
    <w:name w:val="±KeyMsgHead"/>
    <w:basedOn w:val="KeyMsgText"/>
    <w:uiPriority w:val="32"/>
    <w:rsid w:val="000C4FB9"/>
    <w:pPr>
      <w:keepNext/>
      <w:spacing w:line="240" w:lineRule="auto"/>
    </w:pPr>
    <w:rPr>
      <w:b/>
    </w:rPr>
  </w:style>
  <w:style w:type="paragraph" w:customStyle="1" w:styleId="AlphaNumBullet1">
    <w:name w:val="±AlphaNumBullet1"/>
    <w:basedOn w:val="Normal"/>
    <w:uiPriority w:val="1"/>
    <w:qFormat/>
    <w:rsid w:val="00F11FA7"/>
    <w:pPr>
      <w:numPr>
        <w:numId w:val="4"/>
      </w:numPr>
      <w:spacing w:before="120" w:after="120"/>
    </w:pPr>
  </w:style>
  <w:style w:type="paragraph" w:customStyle="1" w:styleId="AlphaNumBullet2">
    <w:name w:val="±AlphaNumBullet2"/>
    <w:basedOn w:val="Normal"/>
    <w:uiPriority w:val="1"/>
    <w:rsid w:val="00F11FA7"/>
    <w:pPr>
      <w:numPr>
        <w:ilvl w:val="1"/>
        <w:numId w:val="4"/>
      </w:numPr>
      <w:spacing w:before="120" w:after="120"/>
    </w:pPr>
  </w:style>
  <w:style w:type="paragraph" w:customStyle="1" w:styleId="AlphaNumBullet3">
    <w:name w:val="±AlphaNumBullet3"/>
    <w:basedOn w:val="Normal"/>
    <w:uiPriority w:val="1"/>
    <w:rsid w:val="00F11FA7"/>
    <w:pPr>
      <w:numPr>
        <w:ilvl w:val="2"/>
        <w:numId w:val="4"/>
      </w:numPr>
      <w:spacing w:before="120" w:after="120"/>
      <w:ind w:left="1020" w:hanging="340"/>
    </w:pPr>
  </w:style>
  <w:style w:type="paragraph" w:customStyle="1" w:styleId="SectionCoverTitle">
    <w:name w:val="±SectionCoverTitle"/>
    <w:basedOn w:val="Head1NonTOC"/>
    <w:next w:val="Normal"/>
    <w:uiPriority w:val="6"/>
    <w:qFormat/>
    <w:rsid w:val="00163516"/>
    <w:pPr>
      <w:framePr w:w="10206" w:wrap="around" w:hAnchor="text" w:yAlign="top"/>
      <w:pBdr>
        <w:top w:val="single" w:sz="24" w:space="8" w:color="F37021" w:themeColor="text2"/>
      </w:pBdr>
      <w:spacing w:before="3000"/>
    </w:pPr>
  </w:style>
  <w:style w:type="paragraph" w:customStyle="1" w:styleId="QuoteText">
    <w:name w:val="±QuoteText"/>
    <w:basedOn w:val="Normal"/>
    <w:uiPriority w:val="32"/>
    <w:rsid w:val="00B9148A"/>
    <w:pPr>
      <w:keepNext/>
      <w:spacing w:before="300" w:line="264" w:lineRule="auto"/>
    </w:pPr>
    <w:rPr>
      <w:sz w:val="28"/>
    </w:rPr>
  </w:style>
  <w:style w:type="numbering" w:customStyle="1" w:styleId="SecListStyle">
    <w:name w:val="±SecListStyle"/>
    <w:uiPriority w:val="99"/>
    <w:rsid w:val="00F33903"/>
    <w:pPr>
      <w:numPr>
        <w:numId w:val="5"/>
      </w:numPr>
    </w:pPr>
  </w:style>
  <w:style w:type="paragraph" w:customStyle="1" w:styleId="Source">
    <w:name w:val="±Source"/>
    <w:basedOn w:val="Normal"/>
    <w:next w:val="Note"/>
    <w:uiPriority w:val="28"/>
    <w:rsid w:val="00677405"/>
    <w:pPr>
      <w:spacing w:before="60" w:after="60" w:line="240" w:lineRule="auto"/>
    </w:pPr>
    <w:rPr>
      <w:rFonts w:eastAsia="Calibri"/>
      <w:sz w:val="14"/>
    </w:rPr>
  </w:style>
  <w:style w:type="paragraph" w:customStyle="1" w:styleId="SourceWide">
    <w:name w:val="±SourceWide"/>
    <w:basedOn w:val="Source"/>
    <w:uiPriority w:val="29"/>
    <w:rsid w:val="00CA51C7"/>
    <w:pPr>
      <w:ind w:left="-1418"/>
    </w:pPr>
  </w:style>
  <w:style w:type="paragraph" w:customStyle="1" w:styleId="Spacer">
    <w:name w:val="±Spacer"/>
    <w:basedOn w:val="NoSpacing"/>
    <w:semiHidden/>
    <w:rsid w:val="00E934FA"/>
    <w:rPr>
      <w:rFonts w:ascii="Arial" w:hAnsi="Arial"/>
      <w:sz w:val="2"/>
    </w:rPr>
  </w:style>
  <w:style w:type="paragraph" w:customStyle="1" w:styleId="TableTextLeft">
    <w:name w:val="±TableTextLeft"/>
    <w:basedOn w:val="Normal"/>
    <w:uiPriority w:val="31"/>
    <w:qFormat/>
    <w:rsid w:val="00E41622"/>
    <w:pPr>
      <w:spacing w:before="0" w:line="240" w:lineRule="auto"/>
    </w:pPr>
  </w:style>
  <w:style w:type="paragraph" w:customStyle="1" w:styleId="TableBullet1">
    <w:name w:val="±TableBullet1"/>
    <w:basedOn w:val="TableTextLeft"/>
    <w:uiPriority w:val="31"/>
    <w:qFormat/>
    <w:rsid w:val="00E934FA"/>
    <w:pPr>
      <w:numPr>
        <w:numId w:val="6"/>
      </w:numPr>
    </w:pPr>
    <w:rPr>
      <w:rFonts w:eastAsia="Calibri"/>
    </w:rPr>
  </w:style>
  <w:style w:type="paragraph" w:customStyle="1" w:styleId="TableBullet2">
    <w:name w:val="±TableBullet2"/>
    <w:basedOn w:val="TableTextLeft"/>
    <w:uiPriority w:val="31"/>
    <w:rsid w:val="00E934FA"/>
    <w:pPr>
      <w:numPr>
        <w:ilvl w:val="1"/>
        <w:numId w:val="6"/>
      </w:numPr>
    </w:pPr>
  </w:style>
  <w:style w:type="paragraph" w:customStyle="1" w:styleId="TableBullet3">
    <w:name w:val="±TableBullet3"/>
    <w:basedOn w:val="TableTextLeft"/>
    <w:uiPriority w:val="31"/>
    <w:rsid w:val="00E934FA"/>
    <w:pPr>
      <w:numPr>
        <w:ilvl w:val="2"/>
        <w:numId w:val="6"/>
      </w:numPr>
    </w:pPr>
  </w:style>
  <w:style w:type="paragraph" w:customStyle="1" w:styleId="TableHeadingLeft">
    <w:name w:val="±TableHeadingLeft"/>
    <w:basedOn w:val="TableTextLeft"/>
    <w:uiPriority w:val="31"/>
    <w:semiHidden/>
    <w:qFormat/>
    <w:rsid w:val="00E934FA"/>
    <w:pPr>
      <w:keepNext/>
    </w:pPr>
    <w:rPr>
      <w:b/>
      <w:szCs w:val="26"/>
    </w:rPr>
  </w:style>
  <w:style w:type="paragraph" w:customStyle="1" w:styleId="TableHeadingCentre">
    <w:name w:val="±TableHeadingCentre"/>
    <w:basedOn w:val="TableHeadingLeft"/>
    <w:uiPriority w:val="31"/>
    <w:semiHidden/>
    <w:qFormat/>
    <w:rsid w:val="00E934FA"/>
    <w:pPr>
      <w:jc w:val="center"/>
    </w:pPr>
  </w:style>
  <w:style w:type="paragraph" w:customStyle="1" w:styleId="TableHeadingRight">
    <w:name w:val="±TableHeadingRight"/>
    <w:basedOn w:val="TableHeadingLeft"/>
    <w:uiPriority w:val="31"/>
    <w:semiHidden/>
    <w:qFormat/>
    <w:rsid w:val="00E934FA"/>
    <w:pPr>
      <w:jc w:val="right"/>
    </w:pPr>
  </w:style>
  <w:style w:type="table" w:customStyle="1" w:styleId="TableNormal0">
    <w:name w:val="±TableNormal"/>
    <w:basedOn w:val="TableNormal"/>
    <w:semiHidden/>
    <w:rsid w:val="00E934FA"/>
    <w:pPr>
      <w:spacing w:line="240" w:lineRule="auto"/>
    </w:pPr>
    <w:rPr>
      <w:rFonts w:cs="Arial"/>
      <w:color w:val="3572BB"/>
    </w:rPr>
    <w:tblPr/>
  </w:style>
  <w:style w:type="paragraph" w:customStyle="1" w:styleId="TableTextCentre">
    <w:name w:val="±TableTextCentre"/>
    <w:basedOn w:val="TableTextLeft"/>
    <w:uiPriority w:val="31"/>
    <w:qFormat/>
    <w:rsid w:val="00E934FA"/>
    <w:pPr>
      <w:jc w:val="center"/>
    </w:pPr>
  </w:style>
  <w:style w:type="paragraph" w:customStyle="1" w:styleId="TableTextRight">
    <w:name w:val="±TableTextRight"/>
    <w:basedOn w:val="TableTextLeft"/>
    <w:uiPriority w:val="31"/>
    <w:qFormat/>
    <w:rsid w:val="00E934FA"/>
    <w:pPr>
      <w:jc w:val="right"/>
    </w:pPr>
  </w:style>
  <w:style w:type="paragraph" w:customStyle="1" w:styleId="TableTotalLeft">
    <w:name w:val="±TableTotalLeft"/>
    <w:basedOn w:val="TableTextLeft"/>
    <w:uiPriority w:val="31"/>
    <w:semiHidden/>
    <w:qFormat/>
    <w:rsid w:val="00E934FA"/>
    <w:rPr>
      <w:b/>
    </w:rPr>
  </w:style>
  <w:style w:type="paragraph" w:customStyle="1" w:styleId="TableTotalCentre">
    <w:name w:val="±TableTotalCentre"/>
    <w:basedOn w:val="TableTotalLeft"/>
    <w:uiPriority w:val="31"/>
    <w:semiHidden/>
    <w:qFormat/>
    <w:rsid w:val="00E934FA"/>
    <w:pPr>
      <w:framePr w:wrap="around" w:vAnchor="page" w:hAnchor="margin" w:y="1135"/>
      <w:suppressOverlap/>
      <w:jc w:val="center"/>
    </w:pPr>
  </w:style>
  <w:style w:type="paragraph" w:customStyle="1" w:styleId="TableTotalRight">
    <w:name w:val="±TableTotalRight"/>
    <w:basedOn w:val="TableTotalLeft"/>
    <w:uiPriority w:val="31"/>
    <w:semiHidden/>
    <w:qFormat/>
    <w:rsid w:val="00E934FA"/>
    <w:pPr>
      <w:framePr w:wrap="around" w:vAnchor="page" w:hAnchor="margin" w:y="1135"/>
      <w:suppressOverlap/>
      <w:jc w:val="right"/>
    </w:pPr>
  </w:style>
  <w:style w:type="paragraph" w:styleId="BalloonText">
    <w:name w:val="Balloon Text"/>
    <w:basedOn w:val="Normal"/>
    <w:link w:val="BalloonTextChar"/>
    <w:uiPriority w:val="99"/>
    <w:semiHidden/>
    <w:rsid w:val="00E934FA"/>
    <w:pPr>
      <w:spacing w:line="240" w:lineRule="auto"/>
    </w:pPr>
    <w:rPr>
      <w:rFonts w:ascii="Tahoma" w:hAnsi="Tahoma" w:cs="Tahoma"/>
      <w:color w:val="808080" w:themeColor="background1" w:themeShade="80"/>
      <w:sz w:val="16"/>
      <w:szCs w:val="16"/>
    </w:rPr>
  </w:style>
  <w:style w:type="character" w:customStyle="1" w:styleId="BalloonTextChar">
    <w:name w:val="Balloon Text Char"/>
    <w:basedOn w:val="DefaultParagraphFont"/>
    <w:link w:val="BalloonText"/>
    <w:uiPriority w:val="99"/>
    <w:semiHidden/>
    <w:rsid w:val="00FA185D"/>
    <w:rPr>
      <w:rFonts w:ascii="Tahoma" w:hAnsi="Tahoma" w:cs="Tahoma"/>
      <w:color w:val="808080" w:themeColor="background1" w:themeShade="80"/>
      <w:sz w:val="16"/>
      <w:szCs w:val="16"/>
    </w:rPr>
  </w:style>
  <w:style w:type="character" w:styleId="CommentReference">
    <w:name w:val="annotation reference"/>
    <w:basedOn w:val="DefaultParagraphFont"/>
    <w:uiPriority w:val="99"/>
    <w:semiHidden/>
    <w:rsid w:val="00E934FA"/>
    <w:rPr>
      <w:sz w:val="16"/>
      <w:szCs w:val="16"/>
    </w:rPr>
  </w:style>
  <w:style w:type="paragraph" w:styleId="CommentText">
    <w:name w:val="annotation text"/>
    <w:basedOn w:val="Normal"/>
    <w:link w:val="CommentTextChar"/>
    <w:uiPriority w:val="99"/>
    <w:semiHidden/>
    <w:rsid w:val="00E934FA"/>
    <w:pPr>
      <w:spacing w:before="120" w:line="240" w:lineRule="auto"/>
    </w:pPr>
    <w:rPr>
      <w:rFonts w:ascii="Arial" w:hAnsi="Arial"/>
      <w:color w:val="auto"/>
    </w:rPr>
  </w:style>
  <w:style w:type="character" w:customStyle="1" w:styleId="CommentTextChar">
    <w:name w:val="Comment Text Char"/>
    <w:basedOn w:val="DefaultParagraphFont"/>
    <w:link w:val="CommentText"/>
    <w:uiPriority w:val="99"/>
    <w:semiHidden/>
    <w:rsid w:val="00FA185D"/>
    <w:rPr>
      <w:rFonts w:ascii="Arial" w:hAnsi="Arial"/>
      <w:color w:val="auto"/>
    </w:rPr>
  </w:style>
  <w:style w:type="paragraph" w:styleId="CommentSubject">
    <w:name w:val="annotation subject"/>
    <w:basedOn w:val="CommentText"/>
    <w:next w:val="CommentText"/>
    <w:link w:val="CommentSubjectChar"/>
    <w:uiPriority w:val="99"/>
    <w:semiHidden/>
    <w:rsid w:val="00E934FA"/>
    <w:rPr>
      <w:b/>
      <w:bCs/>
    </w:rPr>
  </w:style>
  <w:style w:type="character" w:customStyle="1" w:styleId="CommentSubjectChar">
    <w:name w:val="Comment Subject Char"/>
    <w:basedOn w:val="CommentTextChar"/>
    <w:link w:val="CommentSubject"/>
    <w:uiPriority w:val="99"/>
    <w:semiHidden/>
    <w:rsid w:val="00FA185D"/>
    <w:rPr>
      <w:rFonts w:ascii="Arial" w:hAnsi="Arial"/>
      <w:b/>
      <w:bCs/>
      <w:color w:val="auto"/>
    </w:rPr>
  </w:style>
  <w:style w:type="character" w:styleId="FollowedHyperlink">
    <w:name w:val="FollowedHyperlink"/>
    <w:aliases w:val="±FollowedHyperlink"/>
    <w:basedOn w:val="DefaultParagraphFont"/>
    <w:uiPriority w:val="37"/>
    <w:semiHidden/>
    <w:rsid w:val="00695AE6"/>
    <w:rPr>
      <w:i w:val="0"/>
      <w:color w:val="767676" w:themeColor="accent3"/>
      <w:u w:val="single"/>
    </w:rPr>
  </w:style>
  <w:style w:type="paragraph" w:styleId="Footer">
    <w:name w:val="footer"/>
    <w:aliases w:val="±Footer"/>
    <w:basedOn w:val="NoSpacing"/>
    <w:link w:val="FooterChar"/>
    <w:uiPriority w:val="36"/>
    <w:semiHidden/>
    <w:rsid w:val="00F206E0"/>
    <w:rPr>
      <w:caps/>
      <w:sz w:val="16"/>
    </w:rPr>
  </w:style>
  <w:style w:type="character" w:customStyle="1" w:styleId="FooterChar">
    <w:name w:val="Footer Char"/>
    <w:aliases w:val="±Footer Char"/>
    <w:basedOn w:val="DefaultParagraphFont"/>
    <w:link w:val="Footer"/>
    <w:uiPriority w:val="36"/>
    <w:semiHidden/>
    <w:rsid w:val="00424B75"/>
    <w:rPr>
      <w:rFonts w:cs="Arial"/>
      <w:caps/>
      <w:sz w:val="16"/>
    </w:rPr>
  </w:style>
  <w:style w:type="character" w:styleId="FootnoteReference">
    <w:name w:val="footnote reference"/>
    <w:basedOn w:val="DefaultParagraphFont"/>
    <w:uiPriority w:val="35"/>
    <w:semiHidden/>
    <w:rsid w:val="00C33CA3"/>
    <w:rPr>
      <w:rFonts w:asciiTheme="minorHAnsi" w:hAnsiTheme="minorHAnsi"/>
      <w:color w:val="F37021" w:themeColor="text2"/>
      <w:vertAlign w:val="superscript"/>
    </w:rPr>
  </w:style>
  <w:style w:type="paragraph" w:styleId="FootnoteText">
    <w:name w:val="footnote text"/>
    <w:aliases w:val="±FootnoteText"/>
    <w:basedOn w:val="NoSpacing"/>
    <w:link w:val="FootnoteTextChar"/>
    <w:uiPriority w:val="35"/>
    <w:semiHidden/>
    <w:rsid w:val="00C33CA3"/>
    <w:pPr>
      <w:spacing w:before="60"/>
      <w:ind w:left="284" w:hanging="284"/>
    </w:pPr>
    <w:rPr>
      <w:color w:val="535353" w:themeColor="accent1"/>
      <w:sz w:val="18"/>
    </w:rPr>
  </w:style>
  <w:style w:type="character" w:customStyle="1" w:styleId="FootnoteTextChar">
    <w:name w:val="Footnote Text Char"/>
    <w:aliases w:val="±FootnoteText Char"/>
    <w:basedOn w:val="DefaultParagraphFont"/>
    <w:link w:val="FootnoteText"/>
    <w:uiPriority w:val="35"/>
    <w:semiHidden/>
    <w:rsid w:val="00424B75"/>
    <w:rPr>
      <w:rFonts w:cs="Arial"/>
      <w:color w:val="535353" w:themeColor="accent1"/>
      <w:sz w:val="18"/>
    </w:rPr>
  </w:style>
  <w:style w:type="paragraph" w:styleId="Header">
    <w:name w:val="header"/>
    <w:aliases w:val="±Header"/>
    <w:basedOn w:val="NoSpacing"/>
    <w:link w:val="HeaderChar"/>
    <w:uiPriority w:val="36"/>
    <w:semiHidden/>
    <w:rsid w:val="00BC7673"/>
    <w:rPr>
      <w:sz w:val="16"/>
    </w:rPr>
  </w:style>
  <w:style w:type="character" w:customStyle="1" w:styleId="HeaderChar">
    <w:name w:val="Header Char"/>
    <w:aliases w:val="±Header Char"/>
    <w:basedOn w:val="DefaultParagraphFont"/>
    <w:link w:val="Header"/>
    <w:uiPriority w:val="36"/>
    <w:semiHidden/>
    <w:rsid w:val="00424B75"/>
    <w:rPr>
      <w:rFonts w:cs="Arial"/>
      <w:sz w:val="16"/>
    </w:rPr>
  </w:style>
  <w:style w:type="character" w:customStyle="1" w:styleId="Heading1Char">
    <w:name w:val="Heading 1 Char"/>
    <w:aliases w:val="±Head1 Char"/>
    <w:basedOn w:val="DefaultParagraphFont"/>
    <w:link w:val="Heading1"/>
    <w:uiPriority w:val="5"/>
    <w:rsid w:val="00424B75"/>
    <w:rPr>
      <w:rFonts w:asciiTheme="majorHAnsi" w:hAnsiTheme="majorHAnsi" w:cs="Arial"/>
      <w:b/>
      <w:sz w:val="36"/>
    </w:rPr>
  </w:style>
  <w:style w:type="character" w:customStyle="1" w:styleId="Heading2Char">
    <w:name w:val="Heading 2 Char"/>
    <w:aliases w:val="±Head2 Char"/>
    <w:basedOn w:val="DefaultParagraphFont"/>
    <w:link w:val="Heading2"/>
    <w:uiPriority w:val="5"/>
    <w:rsid w:val="00424B75"/>
    <w:rPr>
      <w:rFonts w:asciiTheme="majorHAnsi" w:hAnsiTheme="majorHAnsi" w:cs="Arial"/>
      <w:b/>
      <w:sz w:val="28"/>
    </w:rPr>
  </w:style>
  <w:style w:type="character" w:customStyle="1" w:styleId="Heading3Char">
    <w:name w:val="Heading 3 Char"/>
    <w:aliases w:val="±Head3 Char"/>
    <w:basedOn w:val="DefaultParagraphFont"/>
    <w:link w:val="Heading3"/>
    <w:uiPriority w:val="5"/>
    <w:rsid w:val="00424B75"/>
    <w:rPr>
      <w:rFonts w:asciiTheme="majorHAnsi" w:hAnsiTheme="majorHAnsi" w:cs="Arial"/>
      <w:b/>
      <w:sz w:val="24"/>
    </w:rPr>
  </w:style>
  <w:style w:type="character" w:customStyle="1" w:styleId="Heading4Char">
    <w:name w:val="Heading 4 Char"/>
    <w:aliases w:val="±Head4 Char"/>
    <w:basedOn w:val="DefaultParagraphFont"/>
    <w:link w:val="Heading4"/>
    <w:uiPriority w:val="5"/>
    <w:rsid w:val="00424B75"/>
    <w:rPr>
      <w:rFonts w:asciiTheme="majorHAnsi" w:hAnsiTheme="majorHAnsi" w:cs="Arial"/>
      <w:b/>
      <w:sz w:val="22"/>
    </w:rPr>
  </w:style>
  <w:style w:type="character" w:customStyle="1" w:styleId="Heading5Char">
    <w:name w:val="Heading 5 Char"/>
    <w:aliases w:val="±Head5 Char"/>
    <w:basedOn w:val="DefaultParagraphFont"/>
    <w:link w:val="Heading5"/>
    <w:uiPriority w:val="5"/>
    <w:rsid w:val="00E603B4"/>
    <w:rPr>
      <w:rFonts w:asciiTheme="majorHAnsi" w:eastAsiaTheme="majorEastAsia" w:hAnsiTheme="majorHAnsi" w:cstheme="majorBidi"/>
      <w:sz w:val="21"/>
    </w:rPr>
  </w:style>
  <w:style w:type="character" w:customStyle="1" w:styleId="Heading6Char">
    <w:name w:val="Heading 6 Char"/>
    <w:aliases w:val="±Head6 Char"/>
    <w:basedOn w:val="DefaultParagraphFont"/>
    <w:link w:val="Heading6"/>
    <w:uiPriority w:val="5"/>
    <w:semiHidden/>
    <w:rsid w:val="00424B75"/>
    <w:rPr>
      <w:rFonts w:asciiTheme="majorHAnsi" w:eastAsiaTheme="majorEastAsia" w:hAnsiTheme="majorHAnsi" w:cstheme="majorBidi"/>
      <w:i/>
      <w:iCs/>
      <w:sz w:val="28"/>
    </w:rPr>
  </w:style>
  <w:style w:type="character" w:customStyle="1" w:styleId="Heading7Char">
    <w:name w:val="Heading 7 Char"/>
    <w:aliases w:val="±Head7 Char"/>
    <w:basedOn w:val="DefaultParagraphFont"/>
    <w:link w:val="Heading7"/>
    <w:uiPriority w:val="5"/>
    <w:semiHidden/>
    <w:rsid w:val="00424B75"/>
    <w:rPr>
      <w:rFonts w:asciiTheme="majorHAnsi" w:eastAsiaTheme="majorEastAsia" w:hAnsiTheme="majorHAnsi" w:cstheme="majorBidi"/>
      <w:iCs/>
      <w:sz w:val="28"/>
    </w:rPr>
  </w:style>
  <w:style w:type="character" w:customStyle="1" w:styleId="Heading8Char">
    <w:name w:val="Heading 8 Char"/>
    <w:aliases w:val="±Head8 Char"/>
    <w:basedOn w:val="DefaultParagraphFont"/>
    <w:link w:val="Heading8"/>
    <w:uiPriority w:val="5"/>
    <w:semiHidden/>
    <w:rsid w:val="00424B75"/>
    <w:rPr>
      <w:rFonts w:asciiTheme="majorHAnsi" w:eastAsiaTheme="majorEastAsia" w:hAnsiTheme="majorHAnsi" w:cstheme="majorBidi"/>
      <w:b/>
      <w:sz w:val="28"/>
    </w:rPr>
  </w:style>
  <w:style w:type="character" w:customStyle="1" w:styleId="Heading9Char">
    <w:name w:val="Heading 9 Char"/>
    <w:aliases w:val="±Head9 Char"/>
    <w:basedOn w:val="DefaultParagraphFont"/>
    <w:link w:val="Heading9"/>
    <w:uiPriority w:val="5"/>
    <w:semiHidden/>
    <w:rsid w:val="00424B75"/>
    <w:rPr>
      <w:rFonts w:asciiTheme="majorHAnsi" w:eastAsiaTheme="majorEastAsia" w:hAnsiTheme="majorHAnsi" w:cstheme="majorBidi"/>
      <w:b/>
      <w:i/>
      <w:iCs/>
      <w:sz w:val="28"/>
    </w:rPr>
  </w:style>
  <w:style w:type="character" w:styleId="Hyperlink">
    <w:name w:val="Hyperlink"/>
    <w:aliases w:val="±HyperLink"/>
    <w:basedOn w:val="DefaultParagraphFont"/>
    <w:uiPriority w:val="99"/>
    <w:semiHidden/>
    <w:rsid w:val="00695AE6"/>
    <w:rPr>
      <w:i w:val="0"/>
      <w:color w:val="767676" w:themeColor="accent3"/>
      <w:u w:val="single"/>
    </w:rPr>
  </w:style>
  <w:style w:type="paragraph" w:styleId="ListParagraph">
    <w:name w:val="List Paragraph"/>
    <w:basedOn w:val="Normal"/>
    <w:uiPriority w:val="34"/>
    <w:semiHidden/>
    <w:rsid w:val="00E934FA"/>
    <w:pPr>
      <w:ind w:left="720"/>
      <w:contextualSpacing/>
    </w:pPr>
  </w:style>
  <w:style w:type="table" w:styleId="MediumShading2-Accent1">
    <w:name w:val="Medium Shading 2 Accent 1"/>
    <w:basedOn w:val="TableNormal"/>
    <w:uiPriority w:val="64"/>
    <w:rsid w:val="00E934FA"/>
    <w:pPr>
      <w:spacing w:line="240" w:lineRule="auto"/>
    </w:pPr>
    <w:rPr>
      <w:rFonts w:cs="Arial"/>
      <w:color w:val="808080" w:themeColor="background1" w:themeShade="80"/>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3535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35353" w:themeFill="accent1"/>
      </w:tcPr>
    </w:tblStylePr>
    <w:tblStylePr w:type="lastCol">
      <w:rPr>
        <w:b/>
        <w:bCs/>
        <w:color w:val="FFFFFF" w:themeColor="background1"/>
      </w:rPr>
      <w:tblPr/>
      <w:tcPr>
        <w:tcBorders>
          <w:left w:val="nil"/>
          <w:right w:val="nil"/>
          <w:insideH w:val="nil"/>
          <w:insideV w:val="nil"/>
        </w:tcBorders>
        <w:shd w:val="clear" w:color="auto" w:fill="53535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PlaceholderText">
    <w:name w:val="Placeholder Text"/>
    <w:basedOn w:val="DefaultParagraphFont"/>
    <w:uiPriority w:val="99"/>
    <w:semiHidden/>
    <w:rsid w:val="00E934FA"/>
    <w:rPr>
      <w:color w:val="808080"/>
    </w:rPr>
  </w:style>
  <w:style w:type="table" w:styleId="TableGrid">
    <w:name w:val="Table Grid"/>
    <w:basedOn w:val="TableNormal"/>
    <w:uiPriority w:val="39"/>
    <w:rsid w:val="00CF0D1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semiHidden/>
    <w:rsid w:val="00422128"/>
    <w:pPr>
      <w:tabs>
        <w:tab w:val="left" w:pos="1134"/>
        <w:tab w:val="right" w:leader="dot" w:pos="10195"/>
      </w:tabs>
      <w:spacing w:before="20" w:after="20" w:line="240" w:lineRule="auto"/>
      <w:ind w:left="1134" w:right="709" w:hanging="1134"/>
    </w:pPr>
    <w:rPr>
      <w:rFonts w:cs="System"/>
      <w:noProof/>
      <w:szCs w:val="21"/>
    </w:rPr>
  </w:style>
  <w:style w:type="paragraph" w:styleId="TOC1">
    <w:name w:val="toc 1"/>
    <w:aliases w:val="±Heads1"/>
    <w:basedOn w:val="NoSpacing"/>
    <w:next w:val="Normal"/>
    <w:uiPriority w:val="39"/>
    <w:semiHidden/>
    <w:rsid w:val="00E252FF"/>
    <w:pPr>
      <w:tabs>
        <w:tab w:val="left" w:pos="567"/>
        <w:tab w:val="right" w:leader="dot" w:pos="10195"/>
      </w:tabs>
      <w:spacing w:before="240"/>
      <w:ind w:left="567" w:right="403" w:hanging="567"/>
    </w:pPr>
    <w:rPr>
      <w:rFonts w:asciiTheme="majorHAnsi" w:eastAsiaTheme="minorEastAsia" w:hAnsiTheme="majorHAnsi"/>
      <w:noProof/>
      <w:lang w:eastAsia="en-GB"/>
    </w:rPr>
  </w:style>
  <w:style w:type="paragraph" w:styleId="TOC2">
    <w:name w:val="toc 2"/>
    <w:aliases w:val="±Heads2"/>
    <w:basedOn w:val="TOC1"/>
    <w:next w:val="Normal"/>
    <w:uiPriority w:val="39"/>
    <w:semiHidden/>
    <w:rsid w:val="005508A1"/>
    <w:pPr>
      <w:spacing w:before="20" w:after="20"/>
    </w:pPr>
  </w:style>
  <w:style w:type="paragraph" w:styleId="TOC3">
    <w:name w:val="toc 3"/>
    <w:aliases w:val="±Heads3"/>
    <w:basedOn w:val="TOC2"/>
    <w:next w:val="Normal"/>
    <w:uiPriority w:val="39"/>
    <w:semiHidden/>
    <w:rsid w:val="00E252FF"/>
    <w:pPr>
      <w:tabs>
        <w:tab w:val="clear" w:pos="567"/>
        <w:tab w:val="left" w:pos="1418"/>
      </w:tabs>
      <w:ind w:left="1418" w:hanging="851"/>
    </w:pPr>
  </w:style>
  <w:style w:type="paragraph" w:styleId="TOC4">
    <w:name w:val="toc 4"/>
    <w:aliases w:val="±NoNumHeads1"/>
    <w:basedOn w:val="TOC1"/>
    <w:next w:val="Normal"/>
    <w:uiPriority w:val="39"/>
    <w:semiHidden/>
    <w:rsid w:val="008F6A64"/>
    <w:pPr>
      <w:tabs>
        <w:tab w:val="clear" w:pos="567"/>
      </w:tabs>
      <w:ind w:left="0" w:firstLine="0"/>
    </w:pPr>
  </w:style>
  <w:style w:type="paragraph" w:styleId="TOC5">
    <w:name w:val="toc 5"/>
    <w:aliases w:val="±NoNumHeads2"/>
    <w:basedOn w:val="TOC2"/>
    <w:next w:val="Normal"/>
    <w:uiPriority w:val="39"/>
    <w:semiHidden/>
    <w:rsid w:val="00E934FA"/>
  </w:style>
  <w:style w:type="paragraph" w:styleId="TOC6">
    <w:name w:val="toc 6"/>
    <w:aliases w:val="±NoNumHeads3"/>
    <w:basedOn w:val="TOC3"/>
    <w:next w:val="Normal"/>
    <w:uiPriority w:val="39"/>
    <w:semiHidden/>
    <w:rsid w:val="000B2A13"/>
  </w:style>
  <w:style w:type="paragraph" w:styleId="TOC7">
    <w:name w:val="toc 7"/>
    <w:aliases w:val="±AppHeads1"/>
    <w:basedOn w:val="TOC1"/>
    <w:next w:val="Normal"/>
    <w:uiPriority w:val="39"/>
    <w:semiHidden/>
    <w:rsid w:val="00E35F72"/>
    <w:pPr>
      <w:spacing w:before="20" w:after="20"/>
    </w:pPr>
  </w:style>
  <w:style w:type="paragraph" w:styleId="TOC8">
    <w:name w:val="toc 8"/>
    <w:aliases w:val="±AppHeads2"/>
    <w:basedOn w:val="TOC2"/>
    <w:next w:val="Normal"/>
    <w:uiPriority w:val="39"/>
    <w:semiHidden/>
    <w:rsid w:val="00167D15"/>
    <w:pPr>
      <w:spacing w:after="120"/>
      <w:contextualSpacing/>
    </w:pPr>
  </w:style>
  <w:style w:type="paragraph" w:styleId="TOC9">
    <w:name w:val="toc 9"/>
    <w:aliases w:val="±AppHeads3"/>
    <w:basedOn w:val="TOC3"/>
    <w:next w:val="Normal"/>
    <w:uiPriority w:val="39"/>
    <w:semiHidden/>
    <w:rsid w:val="00FF76E8"/>
    <w:pPr>
      <w:spacing w:before="240" w:after="0"/>
      <w:ind w:left="0" w:firstLine="0"/>
    </w:pPr>
    <w:rPr>
      <w:rFonts w:ascii="Arial" w:hAnsi="Arial"/>
    </w:rPr>
  </w:style>
  <w:style w:type="paragraph" w:styleId="TOCHeading">
    <w:name w:val="TOC Heading"/>
    <w:basedOn w:val="Heading1"/>
    <w:next w:val="Normal"/>
    <w:uiPriority w:val="38"/>
    <w:semiHidden/>
    <w:rsid w:val="00E934FA"/>
    <w:pPr>
      <w:keepLines/>
      <w:numPr>
        <w:numId w:val="0"/>
      </w:numPr>
      <w:spacing w:before="480" w:after="0"/>
      <w:jc w:val="both"/>
      <w:outlineLvl w:val="9"/>
    </w:pPr>
    <w:rPr>
      <w:rFonts w:eastAsiaTheme="majorEastAsia" w:cstheme="majorBidi"/>
      <w:bCs/>
      <w:sz w:val="28"/>
      <w:szCs w:val="28"/>
    </w:rPr>
  </w:style>
  <w:style w:type="paragraph" w:styleId="Revision">
    <w:name w:val="Revision"/>
    <w:hidden/>
    <w:uiPriority w:val="99"/>
    <w:semiHidden/>
    <w:rsid w:val="00B7403B"/>
    <w:pPr>
      <w:spacing w:line="240" w:lineRule="auto"/>
    </w:pPr>
    <w:rPr>
      <w:rFonts w:cs="Arial"/>
      <w:color w:val="808080" w:themeColor="background1" w:themeShade="80"/>
    </w:rPr>
  </w:style>
  <w:style w:type="paragraph" w:customStyle="1" w:styleId="NoNumHead3">
    <w:name w:val="±NoNumHead3"/>
    <w:basedOn w:val="NoNumHead2"/>
    <w:next w:val="Normal"/>
    <w:uiPriority w:val="4"/>
    <w:semiHidden/>
    <w:qFormat/>
    <w:rsid w:val="006833EB"/>
    <w:pPr>
      <w:outlineLvl w:val="2"/>
    </w:pPr>
    <w:rPr>
      <w:sz w:val="24"/>
    </w:rPr>
  </w:style>
  <w:style w:type="paragraph" w:customStyle="1" w:styleId="KeyMsgFact">
    <w:name w:val="±KeyMsgFact"/>
    <w:basedOn w:val="KeyMsgText"/>
    <w:uiPriority w:val="32"/>
    <w:rsid w:val="00B9148A"/>
    <w:pPr>
      <w:spacing w:before="0" w:after="0" w:line="240" w:lineRule="auto"/>
      <w:jc w:val="center"/>
    </w:pPr>
    <w:rPr>
      <w:rFonts w:ascii="Arial Black" w:hAnsi="Arial Black"/>
      <w:sz w:val="44"/>
    </w:rPr>
  </w:style>
  <w:style w:type="paragraph" w:customStyle="1" w:styleId="InsideCoverAuthorInitials">
    <w:name w:val="±InsideCoverAuthorInitials"/>
    <w:basedOn w:val="InsideCoverText9pt"/>
    <w:uiPriority w:val="35"/>
    <w:semiHidden/>
    <w:qFormat/>
    <w:rsid w:val="003F3427"/>
  </w:style>
  <w:style w:type="paragraph" w:customStyle="1" w:styleId="Head2NonTOC">
    <w:name w:val="±Head2NonTOC"/>
    <w:basedOn w:val="Head1NonTOC"/>
    <w:next w:val="Normal"/>
    <w:uiPriority w:val="3"/>
    <w:rsid w:val="006833EB"/>
    <w:pPr>
      <w:pageBreakBefore w:val="0"/>
      <w:spacing w:before="360"/>
      <w:outlineLvl w:val="1"/>
    </w:pPr>
    <w:rPr>
      <w:sz w:val="28"/>
    </w:rPr>
  </w:style>
  <w:style w:type="paragraph" w:customStyle="1" w:styleId="CoverIssue">
    <w:name w:val="±CoverIssue"/>
    <w:basedOn w:val="NoSpacing"/>
    <w:uiPriority w:val="34"/>
    <w:semiHidden/>
    <w:qFormat/>
    <w:rsid w:val="00F6166F"/>
  </w:style>
  <w:style w:type="paragraph" w:customStyle="1" w:styleId="CoverYear">
    <w:name w:val="±CoverYear"/>
    <w:basedOn w:val="NoSpacing"/>
    <w:uiPriority w:val="34"/>
    <w:semiHidden/>
    <w:qFormat/>
    <w:rsid w:val="009B31CE"/>
  </w:style>
  <w:style w:type="paragraph" w:customStyle="1" w:styleId="InsideCoverTitle">
    <w:name w:val="±InsideCoverTitle"/>
    <w:basedOn w:val="NoSpacing"/>
    <w:next w:val="InsideCoverText9pt"/>
    <w:uiPriority w:val="35"/>
    <w:semiHidden/>
    <w:qFormat/>
    <w:rsid w:val="00F206E0"/>
    <w:pPr>
      <w:spacing w:after="240"/>
    </w:pPr>
    <w:rPr>
      <w:sz w:val="24"/>
    </w:rPr>
  </w:style>
  <w:style w:type="paragraph" w:customStyle="1" w:styleId="InsideCoverTextHead">
    <w:name w:val="±InsideCoverTextHead"/>
    <w:basedOn w:val="InsideCoverText9pt"/>
    <w:next w:val="InsideCoverText9pt"/>
    <w:uiPriority w:val="35"/>
    <w:semiHidden/>
    <w:qFormat/>
    <w:rsid w:val="00B31C66"/>
    <w:rPr>
      <w:b/>
      <w:noProof/>
    </w:rPr>
  </w:style>
  <w:style w:type="paragraph" w:customStyle="1" w:styleId="InsideCoverText9pt">
    <w:name w:val="±InsideCoverText(9pt)"/>
    <w:basedOn w:val="Normal"/>
    <w:uiPriority w:val="35"/>
    <w:semiHidden/>
    <w:qFormat/>
    <w:rsid w:val="00A631AC"/>
    <w:pPr>
      <w:spacing w:before="0"/>
    </w:pPr>
    <w:rPr>
      <w:sz w:val="18"/>
    </w:rPr>
  </w:style>
  <w:style w:type="paragraph" w:customStyle="1" w:styleId="InsideCoverClientCity">
    <w:name w:val="±InsideCoverClientCity"/>
    <w:basedOn w:val="InsideCoverText9pt"/>
    <w:uiPriority w:val="35"/>
    <w:semiHidden/>
    <w:qFormat/>
    <w:rsid w:val="00B31C66"/>
  </w:style>
  <w:style w:type="paragraph" w:customStyle="1" w:styleId="InsideCoverClientState">
    <w:name w:val="±InsideCoverClientState"/>
    <w:basedOn w:val="InsideCoverText9pt"/>
    <w:uiPriority w:val="35"/>
    <w:semiHidden/>
    <w:qFormat/>
    <w:rsid w:val="00B31C66"/>
  </w:style>
  <w:style w:type="paragraph" w:customStyle="1" w:styleId="InsideCoverClientPostal">
    <w:name w:val="±InsideCoverClientPostal"/>
    <w:basedOn w:val="InsideCoverText9pt"/>
    <w:uiPriority w:val="35"/>
    <w:semiHidden/>
    <w:qFormat/>
    <w:rsid w:val="00B31C66"/>
  </w:style>
  <w:style w:type="paragraph" w:customStyle="1" w:styleId="InsideCoverReviewerInitials">
    <w:name w:val="±InsideCoverReviewerInitials"/>
    <w:basedOn w:val="InsideCoverText9pt"/>
    <w:uiPriority w:val="35"/>
    <w:semiHidden/>
    <w:qFormat/>
    <w:rsid w:val="00914354"/>
  </w:style>
  <w:style w:type="paragraph" w:customStyle="1" w:styleId="ReferenceText">
    <w:name w:val="±ReferenceText"/>
    <w:basedOn w:val="Normal"/>
    <w:uiPriority w:val="36"/>
    <w:qFormat/>
    <w:rsid w:val="00F439FC"/>
    <w:pPr>
      <w:ind w:left="851" w:hanging="851"/>
    </w:pPr>
  </w:style>
  <w:style w:type="paragraph" w:customStyle="1" w:styleId="DisclaimerText">
    <w:name w:val="±DisclaimerText"/>
    <w:basedOn w:val="Normal"/>
    <w:uiPriority w:val="36"/>
    <w:semiHidden/>
    <w:qFormat/>
    <w:rsid w:val="00EF4722"/>
    <w:pPr>
      <w:spacing w:before="120"/>
      <w:jc w:val="both"/>
    </w:pPr>
    <w:rPr>
      <w:sz w:val="18"/>
    </w:rPr>
  </w:style>
  <w:style w:type="paragraph" w:customStyle="1" w:styleId="InsideCoverConfi">
    <w:name w:val="±InsideCoverConfi"/>
    <w:basedOn w:val="NoSpacing"/>
    <w:uiPriority w:val="35"/>
    <w:qFormat/>
    <w:rsid w:val="0019020A"/>
    <w:pPr>
      <w:spacing w:before="440"/>
    </w:pPr>
    <w:rPr>
      <w:sz w:val="24"/>
    </w:rPr>
  </w:style>
  <w:style w:type="paragraph" w:customStyle="1" w:styleId="InsideCoverAuthorName">
    <w:name w:val="±InsideCoverAuthorName"/>
    <w:basedOn w:val="InsideCoverText9pt"/>
    <w:uiPriority w:val="35"/>
    <w:semiHidden/>
    <w:qFormat/>
    <w:rsid w:val="002957EE"/>
  </w:style>
  <w:style w:type="paragraph" w:customStyle="1" w:styleId="InsideCoverReviewerName">
    <w:name w:val="±InsideCoverReviewerName"/>
    <w:basedOn w:val="InsideCoverText9pt"/>
    <w:uiPriority w:val="35"/>
    <w:semiHidden/>
    <w:qFormat/>
    <w:rsid w:val="00914354"/>
  </w:style>
  <w:style w:type="paragraph" w:customStyle="1" w:styleId="QuoteSource">
    <w:name w:val="±QuoteSource"/>
    <w:basedOn w:val="Source"/>
    <w:next w:val="Normal"/>
    <w:uiPriority w:val="32"/>
    <w:rsid w:val="00C53DBC"/>
    <w:pPr>
      <w:spacing w:after="0"/>
    </w:pPr>
  </w:style>
  <w:style w:type="table" w:customStyle="1" w:styleId="SRKTable">
    <w:name w:val="±SRK_Table"/>
    <w:basedOn w:val="TableNormal"/>
    <w:uiPriority w:val="99"/>
    <w:rsid w:val="00C21AFC"/>
    <w:pPr>
      <w:spacing w:before="0" w:line="240" w:lineRule="auto"/>
    </w:pPr>
    <w:rPr>
      <w:sz w:val="18"/>
    </w:rPr>
    <w:tblPr>
      <w:tblStyleRowBandSize w:val="1"/>
      <w:tblStyleColBandSize w:val="1"/>
      <w:tblBorders>
        <w:top w:val="single" w:sz="12" w:space="0" w:color="000000" w:themeColor="text1"/>
        <w:bottom w:val="single" w:sz="12" w:space="0" w:color="000000" w:themeColor="text1"/>
      </w:tblBorders>
      <w:tblCellMar>
        <w:top w:w="57" w:type="dxa"/>
        <w:left w:w="57" w:type="dxa"/>
        <w:bottom w:w="57" w:type="dxa"/>
        <w:right w:w="57" w:type="dxa"/>
      </w:tblCellMar>
    </w:tblPr>
    <w:tblStylePr w:type="firstRow">
      <w:rPr>
        <w:b/>
      </w:rPr>
      <w:tblPr/>
      <w:trPr>
        <w:tblHeader/>
      </w:trPr>
      <w:tcPr>
        <w:tcBorders>
          <w:top w:val="single" w:sz="12" w:space="0" w:color="000000" w:themeColor="text1"/>
          <w:left w:val="nil"/>
          <w:bottom w:val="single" w:sz="4" w:space="0" w:color="000000" w:themeColor="text1"/>
          <w:right w:val="nil"/>
          <w:insideH w:val="nil"/>
          <w:insideV w:val="nil"/>
          <w:tl2br w:val="nil"/>
          <w:tr2bl w:val="nil"/>
        </w:tcBorders>
      </w:tcPr>
    </w:tblStylePr>
    <w:tblStylePr w:type="lastRow">
      <w:tblPr/>
      <w:tcPr>
        <w:tcBorders>
          <w:top w:val="single" w:sz="4" w:space="0" w:color="000000" w:themeColor="text1"/>
          <w:left w:val="nil"/>
          <w:bottom w:val="single" w:sz="12" w:space="0" w:color="000000" w:themeColor="text1"/>
          <w:right w:val="nil"/>
          <w:insideH w:val="nil"/>
          <w:insideV w:val="nil"/>
          <w:tl2br w:val="nil"/>
          <w:tr2bl w:val="nil"/>
        </w:tcBorders>
      </w:tcPr>
    </w:tblStylePr>
    <w:tblStylePr w:type="firstCol">
      <w:rPr>
        <w:b/>
      </w:rPr>
    </w:tblStylePr>
    <w:tblStylePr w:type="lastCol">
      <w:rPr>
        <w:b/>
      </w:rPr>
    </w:tblStylePr>
    <w:tblStylePr w:type="band1Horz">
      <w:tblPr/>
      <w:tcPr>
        <w:tcBorders>
          <w:top w:val="single" w:sz="4" w:space="0" w:color="000000" w:themeColor="text1"/>
          <w:left w:val="nil"/>
          <w:bottom w:val="single" w:sz="4" w:space="0" w:color="000000" w:themeColor="text1"/>
          <w:right w:val="nil"/>
          <w:insideH w:val="nil"/>
          <w:insideV w:val="nil"/>
          <w:tl2br w:val="nil"/>
          <w:tr2bl w:val="nil"/>
        </w:tcBorders>
      </w:tcPr>
    </w:tblStylePr>
    <w:tblStylePr w:type="band2Horz">
      <w:tblPr/>
      <w:tcPr>
        <w:tcBorders>
          <w:top w:val="nil"/>
          <w:left w:val="nil"/>
          <w:bottom w:val="nil"/>
          <w:right w:val="nil"/>
          <w:insideH w:val="nil"/>
          <w:insideV w:val="nil"/>
          <w:tl2br w:val="nil"/>
          <w:tr2bl w:val="nil"/>
        </w:tcBorders>
      </w:tcPr>
    </w:tblStylePr>
  </w:style>
  <w:style w:type="paragraph" w:customStyle="1" w:styleId="TableFootnote">
    <w:name w:val="±TableFootnote"/>
    <w:basedOn w:val="Normal"/>
    <w:uiPriority w:val="30"/>
    <w:rsid w:val="004F0527"/>
    <w:pPr>
      <w:numPr>
        <w:numId w:val="36"/>
      </w:numPr>
      <w:spacing w:before="60" w:after="60" w:line="240" w:lineRule="auto"/>
    </w:pPr>
    <w:rPr>
      <w:rFonts w:eastAsia="Calibri"/>
      <w:sz w:val="16"/>
    </w:rPr>
  </w:style>
  <w:style w:type="paragraph" w:customStyle="1" w:styleId="TableFootnoteWide">
    <w:name w:val="±TableFootnoteWide"/>
    <w:basedOn w:val="TableFootnote"/>
    <w:uiPriority w:val="30"/>
    <w:rsid w:val="004F0527"/>
    <w:pPr>
      <w:numPr>
        <w:numId w:val="38"/>
      </w:numPr>
    </w:pPr>
    <w:rPr>
      <w:noProof/>
    </w:rPr>
  </w:style>
  <w:style w:type="paragraph" w:customStyle="1" w:styleId="InsideCoverText10pt">
    <w:name w:val="±InsideCoverText(10pt)"/>
    <w:basedOn w:val="InsideCoverText9pt"/>
    <w:uiPriority w:val="35"/>
    <w:semiHidden/>
    <w:qFormat/>
    <w:rsid w:val="00A631AC"/>
    <w:rPr>
      <w:noProof/>
      <w:sz w:val="20"/>
    </w:rPr>
  </w:style>
  <w:style w:type="paragraph" w:customStyle="1" w:styleId="BackMatterCoverTitle">
    <w:name w:val="±BackMatterCoverTitle"/>
    <w:basedOn w:val="SectionCoverTitle"/>
    <w:next w:val="Normal"/>
    <w:uiPriority w:val="8"/>
    <w:qFormat/>
    <w:rsid w:val="0068049B"/>
    <w:pPr>
      <w:framePr w:wrap="around"/>
    </w:pPr>
  </w:style>
  <w:style w:type="character" w:customStyle="1" w:styleId="TableFootnoteRef">
    <w:name w:val="±TableFootnoteRef"/>
    <w:basedOn w:val="DefaultParagraphFont"/>
    <w:uiPriority w:val="30"/>
    <w:rsid w:val="00D066C0"/>
    <w:rPr>
      <w:color w:val="F37021" w:themeColor="text2"/>
      <w:vertAlign w:val="superscript"/>
    </w:rPr>
  </w:style>
  <w:style w:type="paragraph" w:customStyle="1" w:styleId="Note">
    <w:name w:val="±Note"/>
    <w:basedOn w:val="Source"/>
    <w:uiPriority w:val="28"/>
    <w:rsid w:val="00CA51C7"/>
    <w:pPr>
      <w:spacing w:after="120"/>
    </w:pPr>
    <w:rPr>
      <w:sz w:val="16"/>
    </w:rPr>
  </w:style>
  <w:style w:type="paragraph" w:customStyle="1" w:styleId="NoteWide">
    <w:name w:val="±NoteWide"/>
    <w:basedOn w:val="Note"/>
    <w:uiPriority w:val="29"/>
    <w:rsid w:val="00CA51C7"/>
    <w:pPr>
      <w:ind w:left="-1418"/>
    </w:pPr>
  </w:style>
  <w:style w:type="paragraph" w:customStyle="1" w:styleId="IllustrateLeft">
    <w:name w:val="±IllustrateLeft"/>
    <w:basedOn w:val="NoSpacing"/>
    <w:uiPriority w:val="33"/>
    <w:semiHidden/>
    <w:rsid w:val="003E2710"/>
  </w:style>
  <w:style w:type="paragraph" w:customStyle="1" w:styleId="IllustrateCentre">
    <w:name w:val="±IllustrateCentre"/>
    <w:basedOn w:val="IllustrateLeft"/>
    <w:uiPriority w:val="33"/>
    <w:semiHidden/>
    <w:rsid w:val="00CA3BB3"/>
    <w:pPr>
      <w:jc w:val="center"/>
    </w:pPr>
  </w:style>
  <w:style w:type="paragraph" w:customStyle="1" w:styleId="IllustrateRight">
    <w:name w:val="±IllustrateRight"/>
    <w:basedOn w:val="IllustrateLeft"/>
    <w:uiPriority w:val="33"/>
    <w:semiHidden/>
    <w:rsid w:val="00CA3BB3"/>
    <w:pPr>
      <w:jc w:val="right"/>
    </w:pPr>
  </w:style>
  <w:style w:type="paragraph" w:customStyle="1" w:styleId="Head3NonTOC">
    <w:name w:val="±Head3NonTOC"/>
    <w:basedOn w:val="Head2NonTOC"/>
    <w:next w:val="Normal"/>
    <w:uiPriority w:val="3"/>
    <w:rsid w:val="00DC68A7"/>
    <w:pPr>
      <w:outlineLvl w:val="2"/>
    </w:pPr>
    <w:rPr>
      <w:sz w:val="24"/>
    </w:rPr>
  </w:style>
  <w:style w:type="character" w:customStyle="1" w:styleId="CaptionChar">
    <w:name w:val="Caption Char"/>
    <w:aliases w:val="±Caption Char"/>
    <w:basedOn w:val="DefaultParagraphFont"/>
    <w:link w:val="Caption"/>
    <w:uiPriority w:val="28"/>
    <w:rsid w:val="00C21AFC"/>
    <w:rPr>
      <w:b/>
      <w:iCs/>
      <w:szCs w:val="18"/>
    </w:rPr>
  </w:style>
  <w:style w:type="numbering" w:customStyle="1" w:styleId="TableFootnotes">
    <w:name w:val="±TableFootnotes"/>
    <w:uiPriority w:val="99"/>
    <w:rsid w:val="004F0527"/>
    <w:pPr>
      <w:numPr>
        <w:numId w:val="31"/>
      </w:numPr>
    </w:pPr>
  </w:style>
  <w:style w:type="numbering" w:customStyle="1" w:styleId="TableFootnotesWide">
    <w:name w:val="±TableFootnotesWide"/>
    <w:uiPriority w:val="99"/>
    <w:rsid w:val="004F0527"/>
    <w:pPr>
      <w:numPr>
        <w:numId w:val="33"/>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header" Target="header4.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6.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4.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header" Target="header5.xml"/><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eader" Target="header7.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header" Target="header6.xml"/><Relationship Id="rId27" Type="http://schemas.openxmlformats.org/officeDocument/2006/relationships/footer" Target="footer8.xml"/><Relationship Id="rId30"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verrik/Cloud/nx64932/Projects/Templates/AR/Report_XXX_A4_200409.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896A8FDAAEB0545AA6D8B18A62413D2"/>
        <w:category>
          <w:name w:val="General"/>
          <w:gallery w:val="placeholder"/>
        </w:category>
        <w:types>
          <w:type w:val="bbPlcHdr"/>
        </w:types>
        <w:behaviors>
          <w:behavior w:val="content"/>
        </w:behaviors>
        <w:guid w:val="{8286C5C6-8009-BE43-B892-B9F3B7C6F2A0}"/>
      </w:docPartPr>
      <w:docPartBody>
        <w:p w:rsidR="00000000" w:rsidRDefault="00000000">
          <w:pPr>
            <w:pStyle w:val="3896A8FDAAEB0545AA6D8B18A62413D2"/>
          </w:pPr>
          <w:r w:rsidRPr="0049308C">
            <w:rPr>
              <w:rStyle w:val="PlaceholderText"/>
            </w:rPr>
            <w:t>Click or tap here to enter text.</w:t>
          </w:r>
        </w:p>
      </w:docPartBody>
    </w:docPart>
    <w:docPart>
      <w:docPartPr>
        <w:name w:val="6B446800CFF2AA4295895A4FD3AD24A8"/>
        <w:category>
          <w:name w:val="General"/>
          <w:gallery w:val="placeholder"/>
        </w:category>
        <w:types>
          <w:type w:val="bbPlcHdr"/>
        </w:types>
        <w:behaviors>
          <w:behavior w:val="content"/>
        </w:behaviors>
        <w:guid w:val="{76A47821-BB03-F647-B26D-F4587DDDC3CC}"/>
      </w:docPartPr>
      <w:docPartBody>
        <w:p w:rsidR="00000000" w:rsidRDefault="00000000">
          <w:pPr>
            <w:pStyle w:val="6B446800CFF2AA4295895A4FD3AD24A8"/>
          </w:pPr>
          <w:r w:rsidRPr="0049308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ne)">
    <w:altName w:val="Times New Roman"/>
    <w:panose1 w:val="020B0604020202020204"/>
    <w:charset w:val="00"/>
    <w:family w:val="roman"/>
    <w:notTrueType/>
    <w:pitch w:val="default"/>
  </w:font>
  <w:font w:name="Wingdings 2">
    <w:panose1 w:val="05020102010507070707"/>
    <w:charset w:val="4D"/>
    <w:family w:val="decorative"/>
    <w:pitch w:val="variable"/>
    <w:sig w:usb0="00000003" w:usb1="00000000" w:usb2="00000000" w:usb3="00000000" w:csb0="80000001" w:csb1="00000000"/>
  </w:font>
  <w:font w:name="SimHei">
    <w:altName w:val="黑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ystem">
    <w:panose1 w:val="020B0604020202020204"/>
    <w:charset w:val="00"/>
    <w:family w:val="swiss"/>
    <w:notTrueType/>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B8A"/>
    <w:rsid w:val="00324DF0"/>
    <w:rsid w:val="00FF3B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Pr>
      <w:color w:val="808080"/>
    </w:rPr>
  </w:style>
  <w:style w:type="paragraph" w:customStyle="1" w:styleId="3896A8FDAAEB0545AA6D8B18A62413D2">
    <w:name w:val="3896A8FDAAEB0545AA6D8B18A62413D2"/>
  </w:style>
  <w:style w:type="paragraph" w:customStyle="1" w:styleId="6B446800CFF2AA4295895A4FD3AD24A8">
    <w:name w:val="6B446800CFF2AA4295895A4FD3AD24A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RK_Word">
      <a:dk1>
        <a:sysClr val="windowText" lastClr="000000"/>
      </a:dk1>
      <a:lt1>
        <a:sysClr val="window" lastClr="FFFFFF"/>
      </a:lt1>
      <a:dk2>
        <a:srgbClr val="F37021"/>
      </a:dk2>
      <a:lt2>
        <a:srgbClr val="F3F2E5"/>
      </a:lt2>
      <a:accent1>
        <a:srgbClr val="535353"/>
      </a:accent1>
      <a:accent2>
        <a:srgbClr val="BEBEBE"/>
      </a:accent2>
      <a:accent3>
        <a:srgbClr val="767676"/>
      </a:accent3>
      <a:accent4>
        <a:srgbClr val="303030"/>
      </a:accent4>
      <a:accent5>
        <a:srgbClr val="E1E1E1"/>
      </a:accent5>
      <a:accent6>
        <a:srgbClr val="999999"/>
      </a:accent6>
      <a:hlink>
        <a:srgbClr val="000000"/>
      </a:hlink>
      <a:folHlink>
        <a:srgbClr val="000000"/>
      </a:folHlink>
    </a:clrScheme>
    <a:fontScheme name="SRK">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26B9430260FC54CA555B2EC5822BD10" ma:contentTypeVersion="2" ma:contentTypeDescription="Create a new document." ma:contentTypeScope="" ma:versionID="ed8c2e5ece360004a911095eea058040">
  <xsd:schema xmlns:xsd="http://www.w3.org/2001/XMLSchema" xmlns:xs="http://www.w3.org/2001/XMLSchema" xmlns:p="http://schemas.microsoft.com/office/2006/metadata/properties" xmlns:ns2="7abbd513-dd87-44a3-9a9a-3f3af56e3616" targetNamespace="http://schemas.microsoft.com/office/2006/metadata/properties" ma:root="true" ma:fieldsID="73996ae46dbec6e774cd0acb490454a7" ns2:_="">
    <xsd:import namespace="7abbd513-dd87-44a3-9a9a-3f3af56e3616"/>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bbd513-dd87-44a3-9a9a-3f3af56e36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C148AE-9AFD-49CA-9227-FC099830B0F1}">
  <ds:schemaRefs>
    <ds:schemaRef ds:uri="http://schemas.microsoft.com/sharepoint/v3/contenttype/forms"/>
  </ds:schemaRefs>
</ds:datastoreItem>
</file>

<file path=customXml/itemProps2.xml><?xml version="1.0" encoding="utf-8"?>
<ds:datastoreItem xmlns:ds="http://schemas.openxmlformats.org/officeDocument/2006/customXml" ds:itemID="{07191E5C-36DD-4117-A7F5-28281BCF462C}">
  <ds:schemaRefs>
    <ds:schemaRef ds:uri="http://schemas.openxmlformats.org/officeDocument/2006/bibliography"/>
  </ds:schemaRefs>
</ds:datastoreItem>
</file>

<file path=customXml/itemProps3.xml><?xml version="1.0" encoding="utf-8"?>
<ds:datastoreItem xmlns:ds="http://schemas.openxmlformats.org/officeDocument/2006/customXml" ds:itemID="{59538BCC-7B42-4FA4-85A4-E65F7E540FF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abbd513-dd87-44a3-9a9a-3f3af56e36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16CB2D-371A-440B-B4D4-00DCAD9C6A8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Report_XXX_A4_200409.dotx</Template>
  <TotalTime>2</TotalTime>
  <Pages>10</Pages>
  <Words>966</Words>
  <Characters>5270</Characters>
  <Application>Microsoft Office Word</Application>
  <DocSecurity>0</DocSecurity>
  <Lines>439</Lines>
  <Paragraphs>283</Paragraphs>
  <ScaleCrop>false</ScaleCrop>
  <HeadingPairs>
    <vt:vector size="2" baseType="variant">
      <vt:variant>
        <vt:lpstr>Title</vt:lpstr>
      </vt:variant>
      <vt:variant>
        <vt:i4>1</vt:i4>
      </vt:variant>
    </vt:vector>
  </HeadingPairs>
  <TitlesOfParts>
    <vt:vector size="1" baseType="lpstr">
      <vt:lpstr/>
    </vt:vector>
  </TitlesOfParts>
  <Company>www.shoeblakhi.com</Company>
  <LinksUpToDate>false</LinksUpToDate>
  <CharactersWithSpaces>5953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Verri Kozlowski</dc:creator>
  <cp:keywords/>
  <dc:description/>
  <cp:lastModifiedBy>Alejandro Verri</cp:lastModifiedBy>
  <cp:revision>1</cp:revision>
  <dcterms:created xsi:type="dcterms:W3CDTF">2026-03-20T00:18:00Z</dcterms:created>
  <dcterms:modified xsi:type="dcterms:W3CDTF">2026-03-20T03:15:00Z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2.05</vt:lpwstr>
  </property>
  <property fmtid="{D5CDD505-2E9C-101B-9397-08002B2CF9AE}" pid="3" name="Date">
    <vt:lpwstr>02 April 2020</vt:lpwstr>
  </property>
  <property fmtid="{D5CDD505-2E9C-101B-9397-08002B2CF9AE}" pid="4" name="ContentTypeId">
    <vt:lpwstr>0x010100426B9430260FC54CA555B2EC5822BD10</vt:lpwstr>
  </property>
</Properties>
</file>